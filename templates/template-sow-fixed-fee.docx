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24C0" w14:textId="77777777" w:rsidR="006432EA" w:rsidRPr="007E3E08" w:rsidRDefault="006432EA" w:rsidP="00A75A66">
      <w:pPr>
        <w:spacing w:before="0" w:after="0"/>
        <w:rPr>
          <w:rFonts w:asciiTheme="minorHAnsi" w:hAnsiTheme="minorHAnsi" w:cstheme="minorHAnsi"/>
          <w:sz w:val="22"/>
          <w:szCs w:val="22"/>
        </w:rPr>
      </w:pPr>
    </w:p>
    <w:tbl>
      <w:tblPr>
        <w:tblW w:w="499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7532"/>
      </w:tblGrid>
      <w:tr w:rsidR="00B412F6" w:rsidRPr="007E3E08" w14:paraId="104AC9C2" w14:textId="77777777" w:rsidTr="002C4F47">
        <w:trPr>
          <w:tblHeader/>
        </w:trPr>
        <w:tc>
          <w:tcPr>
            <w:tcW w:w="8985" w:type="dxa"/>
            <w:gridSpan w:val="2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94077" w14:textId="4AF90DBE" w:rsidR="00B412F6" w:rsidRPr="007E3E08" w:rsidRDefault="00B412F6" w:rsidP="002C4F47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>Ethos Business Solutions Statement of Work (“SOW”)</w:t>
            </w:r>
          </w:p>
        </w:tc>
      </w:tr>
      <w:tr w:rsidR="00B412F6" w:rsidRPr="007E3E08" w14:paraId="2BCBF1FA" w14:textId="77777777" w:rsidTr="002C4F47">
        <w:trPr>
          <w:tblHeader/>
        </w:trPr>
        <w:tc>
          <w:tcPr>
            <w:tcW w:w="21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D79E" w14:textId="77777777" w:rsidR="00B412F6" w:rsidRPr="007E3E08" w:rsidRDefault="00B412F6" w:rsidP="002C4F47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>Client Name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8E75" w14:textId="77777777" w:rsidR="00B412F6" w:rsidRPr="007E3E08" w:rsidRDefault="00B412F6" w:rsidP="002C4F47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7E3E08">
              <w:rPr>
                <w:rFonts w:asciiTheme="minorHAnsi" w:hAnsiTheme="minorHAnsi" w:cstheme="minorHAnsi"/>
                <w:szCs w:val="20"/>
              </w:rPr>
              <w:t>Client Name (or “Client”)</w:t>
            </w:r>
          </w:p>
        </w:tc>
      </w:tr>
      <w:tr w:rsidR="00B412F6" w:rsidRPr="007E3E08" w14:paraId="435F3415" w14:textId="77777777" w:rsidTr="002C4F47">
        <w:trPr>
          <w:tblHeader/>
        </w:trPr>
        <w:tc>
          <w:tcPr>
            <w:tcW w:w="21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EC4A2" w14:textId="77777777" w:rsidR="00B412F6" w:rsidRPr="007E3E08" w:rsidRDefault="00B412F6" w:rsidP="002C4F47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>Project Name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5943" w14:textId="77777777" w:rsidR="00B412F6" w:rsidRPr="007E3E08" w:rsidRDefault="00B412F6" w:rsidP="002C4F47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7E3E08">
              <w:rPr>
                <w:rFonts w:asciiTheme="minorHAnsi" w:hAnsiTheme="minorHAnsi" w:cstheme="minorHAnsi"/>
                <w:szCs w:val="20"/>
              </w:rPr>
              <w:t>NetSuite Support – [Insert Project Number]</w:t>
            </w:r>
          </w:p>
        </w:tc>
      </w:tr>
      <w:tr w:rsidR="00B412F6" w:rsidRPr="007E3E08" w14:paraId="7459FBB5" w14:textId="77777777" w:rsidTr="002C4F47">
        <w:trPr>
          <w:tblHeader/>
        </w:trPr>
        <w:tc>
          <w:tcPr>
            <w:tcW w:w="21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F42E" w14:textId="77777777" w:rsidR="00B412F6" w:rsidRPr="007E3E08" w:rsidRDefault="00B412F6" w:rsidP="002C4F47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>Customization Name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D476D" w14:textId="77777777" w:rsidR="00B412F6" w:rsidRPr="007E3E08" w:rsidRDefault="00B412F6" w:rsidP="002C4F47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7E3E08">
              <w:rPr>
                <w:rFonts w:asciiTheme="minorHAnsi" w:hAnsiTheme="minorHAnsi" w:cstheme="minorHAnsi"/>
                <w:szCs w:val="20"/>
              </w:rPr>
              <w:t>[Insert Customization Name]</w:t>
            </w:r>
          </w:p>
        </w:tc>
      </w:tr>
      <w:tr w:rsidR="00B412F6" w:rsidRPr="007E3E08" w14:paraId="1FB82AAE" w14:textId="77777777" w:rsidTr="002C4F47">
        <w:trPr>
          <w:tblHeader/>
        </w:trPr>
        <w:tc>
          <w:tcPr>
            <w:tcW w:w="21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B16B" w14:textId="20F48A40" w:rsidR="00B412F6" w:rsidRPr="007E3E08" w:rsidRDefault="00B412F6" w:rsidP="002C4F47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>Total Fee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0AB3" w14:textId="2B108542" w:rsidR="00B412F6" w:rsidRPr="007E3E08" w:rsidRDefault="00AD394D" w:rsidP="002C4F47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$</w:t>
            </w:r>
          </w:p>
        </w:tc>
      </w:tr>
    </w:tbl>
    <w:p w14:paraId="3B1A4A29" w14:textId="77777777" w:rsidR="00B412F6" w:rsidRPr="007E3E08" w:rsidRDefault="00B412F6" w:rsidP="00B412F6">
      <w:pPr>
        <w:spacing w:after="40"/>
        <w:rPr>
          <w:rFonts w:asciiTheme="minorHAnsi" w:hAnsiTheme="minorHAnsi" w:cstheme="minorHAnsi"/>
        </w:rPr>
      </w:pPr>
    </w:p>
    <w:tbl>
      <w:tblPr>
        <w:tblW w:w="499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7532"/>
      </w:tblGrid>
      <w:tr w:rsidR="00B412F6" w:rsidRPr="007E3E08" w14:paraId="3349172E" w14:textId="77777777" w:rsidTr="002C4F47">
        <w:trPr>
          <w:tblHeader/>
        </w:trPr>
        <w:tc>
          <w:tcPr>
            <w:tcW w:w="214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BE706" w14:textId="77777777" w:rsidR="00B412F6" w:rsidRPr="007E3E08" w:rsidRDefault="00B412F6" w:rsidP="002C4F47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>Basic Business Overview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CE5A" w14:textId="77777777" w:rsidR="00A27864" w:rsidRPr="00A27864" w:rsidRDefault="00A27864" w:rsidP="00A27864">
            <w:pPr>
              <w:spacing w:before="40" w:after="40"/>
              <w:rPr>
                <w:rFonts w:asciiTheme="minorHAnsi" w:hAnsiTheme="minorHAnsi" w:cstheme="minorHAnsi"/>
                <w:szCs w:val="20"/>
                <w:lang w:val="en-US"/>
              </w:rPr>
            </w:pPr>
            <w:r w:rsidRPr="00A27864">
              <w:rPr>
                <w:rFonts w:asciiTheme="minorHAnsi" w:hAnsiTheme="minorHAnsi" w:cstheme="minorHAnsi"/>
                <w:b/>
                <w:bCs/>
                <w:szCs w:val="20"/>
                <w:lang w:val="en-US"/>
              </w:rPr>
              <w:t xml:space="preserve">Problem: </w:t>
            </w:r>
            <w:r w:rsidRPr="00A27864">
              <w:rPr>
                <w:rFonts w:asciiTheme="minorHAnsi" w:hAnsiTheme="minorHAnsi" w:cstheme="minorHAnsi"/>
                <w:szCs w:val="20"/>
                <w:lang w:val="en-US"/>
              </w:rPr>
              <w:t>[1-2 sentence problem statement]</w:t>
            </w:r>
          </w:p>
          <w:p w14:paraId="58F7464F" w14:textId="77777777" w:rsidR="00A27864" w:rsidRPr="00A27864" w:rsidRDefault="00A27864" w:rsidP="00A27864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  <w:lang w:val="en-US"/>
              </w:rPr>
            </w:pPr>
            <w:r w:rsidRPr="00A27864">
              <w:rPr>
                <w:rFonts w:asciiTheme="minorHAnsi" w:hAnsiTheme="minorHAnsi" w:cstheme="minorHAnsi"/>
                <w:b/>
                <w:bCs/>
                <w:szCs w:val="20"/>
                <w:lang w:val="en-US"/>
              </w:rPr>
              <w:t xml:space="preserve">Solution: </w:t>
            </w:r>
            <w:r w:rsidRPr="00A27864">
              <w:rPr>
                <w:rFonts w:asciiTheme="minorHAnsi" w:hAnsiTheme="minorHAnsi" w:cstheme="minorHAnsi"/>
                <w:szCs w:val="20"/>
                <w:lang w:val="en-US"/>
              </w:rPr>
              <w:t>[1-2 sentence solution statement]</w:t>
            </w:r>
          </w:p>
          <w:p w14:paraId="22C9D04E" w14:textId="7EC1EBE3" w:rsidR="00B412F6" w:rsidRPr="007E3E08" w:rsidRDefault="00A27864" w:rsidP="00A27864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A27864">
              <w:rPr>
                <w:rFonts w:asciiTheme="minorHAnsi" w:hAnsiTheme="minorHAnsi" w:cstheme="minorHAnsi"/>
                <w:b/>
                <w:bCs/>
                <w:szCs w:val="20"/>
                <w:lang w:val="en-US"/>
              </w:rPr>
              <w:t xml:space="preserve">Business Impact: </w:t>
            </w:r>
            <w:r w:rsidRPr="00A27864">
              <w:rPr>
                <w:rFonts w:asciiTheme="minorHAnsi" w:hAnsiTheme="minorHAnsi" w:cstheme="minorHAnsi"/>
                <w:szCs w:val="20"/>
                <w:lang w:val="en-US"/>
              </w:rPr>
              <w:t>[1-2 sentence business imp</w:t>
            </w:r>
            <w:r w:rsidR="00FC76C6">
              <w:rPr>
                <w:rFonts w:asciiTheme="minorHAnsi" w:hAnsiTheme="minorHAnsi" w:cstheme="minorHAnsi"/>
                <w:szCs w:val="20"/>
                <w:lang w:val="en-US"/>
              </w:rPr>
              <w:t>a</w:t>
            </w:r>
            <w:r w:rsidRPr="00A27864">
              <w:rPr>
                <w:rFonts w:asciiTheme="minorHAnsi" w:hAnsiTheme="minorHAnsi" w:cstheme="minorHAnsi"/>
                <w:szCs w:val="20"/>
                <w:lang w:val="en-US"/>
              </w:rPr>
              <w:t>ct statement]</w:t>
            </w:r>
          </w:p>
        </w:tc>
      </w:tr>
      <w:tr w:rsidR="00B412F6" w:rsidRPr="007E3E08" w14:paraId="738921AC" w14:textId="77777777" w:rsidTr="002C4F47">
        <w:trPr>
          <w:tblHeader/>
        </w:trPr>
        <w:tc>
          <w:tcPr>
            <w:tcW w:w="214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B0732" w14:textId="77777777" w:rsidR="00B412F6" w:rsidRPr="007E3E08" w:rsidRDefault="00B412F6" w:rsidP="002C4F47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>Assumptions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C794" w14:textId="77777777" w:rsidR="00B412F6" w:rsidRPr="007E3E08" w:rsidRDefault="00B412F6" w:rsidP="002C4F47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7E3E08">
              <w:rPr>
                <w:rFonts w:asciiTheme="minorHAnsi" w:hAnsiTheme="minorHAnsi" w:cstheme="minorHAnsi"/>
                <w:szCs w:val="20"/>
              </w:rPr>
              <w:t>[Assumption 1]</w:t>
            </w:r>
          </w:p>
          <w:p w14:paraId="1E385E5F" w14:textId="77777777" w:rsidR="00B412F6" w:rsidRPr="007E3E08" w:rsidRDefault="00B412F6" w:rsidP="002C4F47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7E3E08">
              <w:rPr>
                <w:rFonts w:asciiTheme="minorHAnsi" w:hAnsiTheme="minorHAnsi" w:cstheme="minorHAnsi"/>
                <w:szCs w:val="20"/>
              </w:rPr>
              <w:t>[Assumption 2]</w:t>
            </w:r>
          </w:p>
        </w:tc>
      </w:tr>
    </w:tbl>
    <w:p w14:paraId="1924247F" w14:textId="18A2A81C" w:rsidR="00701FB5" w:rsidRPr="007E3E08" w:rsidRDefault="00701FB5">
      <w:pPr>
        <w:tabs>
          <w:tab w:val="clear" w:pos="2842"/>
        </w:tabs>
        <w:spacing w:before="0" w:after="0"/>
        <w:rPr>
          <w:rFonts w:asciiTheme="minorHAnsi" w:hAnsiTheme="minorHAnsi" w:cstheme="minorHAnsi"/>
          <w:b/>
          <w:bCs/>
          <w:sz w:val="24"/>
          <w:lang w:val="en-US"/>
        </w:rPr>
      </w:pPr>
    </w:p>
    <w:p w14:paraId="76D47967" w14:textId="50752402" w:rsidR="00AF3F03" w:rsidRPr="007E3E08" w:rsidRDefault="00AF3F03" w:rsidP="348DFE48">
      <w:pPr>
        <w:pStyle w:val="BodyText"/>
        <w:spacing w:before="0" w:after="0"/>
        <w:contextualSpacing/>
        <w:rPr>
          <w:rFonts w:asciiTheme="minorHAnsi" w:hAnsiTheme="minorHAnsi" w:cstheme="minorHAnsi"/>
          <w:b/>
          <w:bCs/>
          <w:sz w:val="24"/>
          <w:szCs w:val="24"/>
        </w:rPr>
      </w:pPr>
    </w:p>
    <w:p w14:paraId="240E2B7D" w14:textId="77777777" w:rsidR="00B412F6" w:rsidRPr="007E3E08" w:rsidRDefault="00B412F6">
      <w:pPr>
        <w:tabs>
          <w:tab w:val="clear" w:pos="2842"/>
        </w:tabs>
        <w:spacing w:before="0" w:after="0"/>
        <w:rPr>
          <w:rFonts w:asciiTheme="minorHAnsi" w:hAnsiTheme="minorHAnsi" w:cstheme="minorHAnsi"/>
          <w:b/>
          <w:bCs/>
          <w:sz w:val="24"/>
          <w:lang w:val="en-US"/>
        </w:rPr>
      </w:pPr>
      <w:r w:rsidRPr="007E3E08">
        <w:rPr>
          <w:rFonts w:asciiTheme="minorHAnsi" w:hAnsiTheme="minorHAnsi" w:cstheme="minorHAnsi"/>
          <w:b/>
          <w:bCs/>
          <w:sz w:val="24"/>
        </w:rPr>
        <w:br w:type="page"/>
      </w:r>
    </w:p>
    <w:p w14:paraId="701DEEBC" w14:textId="60688048" w:rsidR="009317F0" w:rsidRPr="007E3E08" w:rsidRDefault="00400E67" w:rsidP="1AFAF897">
      <w:pPr>
        <w:pStyle w:val="BodyText"/>
        <w:ind w:left="0"/>
        <w:contextualSpacing/>
        <w:rPr>
          <w:rFonts w:asciiTheme="minorHAnsi" w:hAnsiTheme="minorHAnsi" w:cstheme="minorHAnsi"/>
          <w:b/>
          <w:bCs/>
          <w:sz w:val="24"/>
          <w:szCs w:val="24"/>
        </w:rPr>
      </w:pPr>
      <w:r w:rsidRPr="007E3E08">
        <w:rPr>
          <w:rFonts w:asciiTheme="minorHAnsi" w:hAnsiTheme="minorHAnsi" w:cstheme="minorHAnsi"/>
          <w:b/>
          <w:bCs/>
          <w:sz w:val="24"/>
          <w:szCs w:val="24"/>
        </w:rPr>
        <w:t>Process Overview:</w:t>
      </w:r>
    </w:p>
    <w:p w14:paraId="6016F19B" w14:textId="2FD83D90" w:rsidR="006935DA" w:rsidRPr="007E3E08" w:rsidRDefault="007E3E08" w:rsidP="1AFAF897">
      <w:pPr>
        <w:pStyle w:val="BodyText"/>
        <w:ind w:left="0"/>
        <w:contextualSpacing/>
        <w:rPr>
          <w:rFonts w:asciiTheme="minorHAnsi" w:hAnsiTheme="minorHAnsi" w:cstheme="minorHAnsi"/>
          <w:sz w:val="32"/>
          <w:szCs w:val="32"/>
        </w:rPr>
      </w:pPr>
      <w:r w:rsidRPr="007E3E08">
        <w:rPr>
          <w:rFonts w:asciiTheme="minorHAnsi" w:hAnsiTheme="minorHAnsi" w:cstheme="minorHAnsi"/>
          <w:sz w:val="22"/>
          <w:szCs w:val="22"/>
        </w:rPr>
        <w:t>[Insert Lucid Chart Diagram Here]</w:t>
      </w:r>
      <w:r w:rsidR="00CC1A91" w:rsidRPr="007E3E08">
        <w:rPr>
          <w:rFonts w:asciiTheme="minorHAnsi" w:hAnsiTheme="minorHAnsi" w:cstheme="minorHAnsi"/>
          <w:sz w:val="22"/>
          <w:szCs w:val="22"/>
        </w:rPr>
        <w:fldChar w:fldCharType="begin"/>
      </w:r>
      <w:r w:rsidR="00CC1A91" w:rsidRPr="007E3E08">
        <w:rPr>
          <w:rFonts w:asciiTheme="minorHAnsi" w:hAnsiTheme="minorHAnsi" w:cstheme="minorHAnsi"/>
          <w:sz w:val="22"/>
          <w:szCs w:val="22"/>
        </w:rPr>
        <w:instrText xml:space="preserve"> INCLUDEPICTURE "https://documents.lucid.app/documents/b3f9b374-8f2a-4287-a835-0fb1486413e5/pages/0_0?a=341&amp;x=-678&amp;y=-192&amp;w=2010&amp;h=742&amp;store=1&amp;accept=image%2F*&amp;auth=LCA%20258354a5df3bb4c397db9290c01df5fb292ef5a7bce73362aaa4c8c3739787f0-ts%3D1722960781" \* MERGEFORMATINET </w:instrText>
      </w:r>
      <w:r w:rsidR="00CC1A91" w:rsidRPr="007E3E08">
        <w:rPr>
          <w:rFonts w:asciiTheme="minorHAnsi" w:hAnsiTheme="minorHAnsi" w:cstheme="minorHAnsi"/>
          <w:sz w:val="22"/>
          <w:szCs w:val="22"/>
        </w:rPr>
        <w:fldChar w:fldCharType="separate"/>
      </w:r>
      <w:r w:rsidR="00CC1A91" w:rsidRPr="007E3E08">
        <w:rPr>
          <w:rFonts w:asciiTheme="minorHAnsi" w:hAnsiTheme="minorHAnsi" w:cstheme="minorHAnsi"/>
          <w:sz w:val="22"/>
          <w:szCs w:val="22"/>
        </w:rPr>
        <w:fldChar w:fldCharType="end"/>
      </w:r>
    </w:p>
    <w:p w14:paraId="04EDDD12" w14:textId="35C6B234" w:rsidR="00400E67" w:rsidRPr="007E3E08" w:rsidRDefault="00400E67" w:rsidP="1F642450">
      <w:pPr>
        <w:pStyle w:val="BodyText"/>
        <w:ind w:left="0"/>
        <w:contextualSpacing/>
        <w:rPr>
          <w:rFonts w:asciiTheme="minorHAnsi" w:hAnsiTheme="minorHAnsi" w:cstheme="minorHAnsi"/>
        </w:rPr>
      </w:pPr>
    </w:p>
    <w:p w14:paraId="5FB489EF" w14:textId="3AD16B6C" w:rsidR="285383AB" w:rsidRPr="007E3E08" w:rsidRDefault="285383AB" w:rsidP="1F642450">
      <w:pPr>
        <w:pStyle w:val="BodyText"/>
        <w:spacing w:before="0" w:after="0"/>
        <w:ind w:left="0"/>
        <w:contextualSpacing/>
        <w:rPr>
          <w:rFonts w:asciiTheme="minorHAnsi" w:hAnsiTheme="minorHAnsi" w:cstheme="minorHAnsi"/>
        </w:rPr>
      </w:pPr>
    </w:p>
    <w:p w14:paraId="031AA3DF" w14:textId="4C9FBA87" w:rsidR="00486F84" w:rsidRPr="007E3E08" w:rsidRDefault="00FC116A" w:rsidP="764722E0">
      <w:pPr>
        <w:pStyle w:val="BodyText"/>
        <w:spacing w:before="0" w:after="0"/>
        <w:ind w:left="0"/>
        <w:contextualSpacing/>
        <w:rPr>
          <w:rFonts w:asciiTheme="minorHAnsi" w:hAnsiTheme="minorHAnsi" w:cstheme="minorHAnsi"/>
          <w:sz w:val="24"/>
          <w:szCs w:val="24"/>
        </w:rPr>
      </w:pPr>
      <w:r w:rsidRPr="007E3E08">
        <w:rPr>
          <w:rFonts w:asciiTheme="minorHAnsi" w:hAnsiTheme="minorHAnsi" w:cstheme="minorHAnsi"/>
          <w:b/>
          <w:bCs/>
          <w:sz w:val="24"/>
          <w:szCs w:val="24"/>
        </w:rPr>
        <w:t>Scope and</w:t>
      </w:r>
      <w:r w:rsidR="00FD70BE" w:rsidRPr="007E3E08">
        <w:rPr>
          <w:rFonts w:asciiTheme="minorHAnsi" w:hAnsiTheme="minorHAnsi" w:cstheme="minorHAnsi"/>
          <w:b/>
          <w:bCs/>
          <w:sz w:val="24"/>
          <w:szCs w:val="24"/>
        </w:rPr>
        <w:t xml:space="preserve"> Deliverables</w:t>
      </w:r>
      <w:r w:rsidR="00920245" w:rsidRPr="007E3E08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0B2F7799" w14:textId="2DB76395" w:rsidR="00CB146C" w:rsidRDefault="00CB146C" w:rsidP="00FA60E5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Project Man</w:t>
      </w:r>
      <w:r w:rsidR="007231D3">
        <w:rPr>
          <w:rFonts w:asciiTheme="minorHAnsi" w:hAnsiTheme="minorHAnsi" w:cstheme="minorHAnsi"/>
          <w:sz w:val="22"/>
          <w:szCs w:val="22"/>
        </w:rPr>
        <w:t>ag</w:t>
      </w:r>
      <w:r>
        <w:rPr>
          <w:rFonts w:asciiTheme="minorHAnsi" w:hAnsiTheme="minorHAnsi" w:cstheme="minorHAnsi"/>
          <w:sz w:val="22"/>
          <w:szCs w:val="22"/>
        </w:rPr>
        <w:t xml:space="preserve">ement: </w:t>
      </w:r>
      <w:r w:rsidR="007231D3">
        <w:rPr>
          <w:rFonts w:asciiTheme="minorHAnsi" w:hAnsiTheme="minorHAnsi" w:cstheme="minorHAnsi"/>
          <w:sz w:val="22"/>
          <w:szCs w:val="22"/>
        </w:rPr>
        <w:t>creation of a project plan</w:t>
      </w:r>
      <w:r w:rsidR="00322A6E">
        <w:rPr>
          <w:rFonts w:asciiTheme="minorHAnsi" w:hAnsiTheme="minorHAnsi" w:cstheme="minorHAnsi"/>
          <w:sz w:val="22"/>
          <w:szCs w:val="22"/>
        </w:rPr>
        <w:t xml:space="preserve">, UAT test cases, and cutover plan in Ethos </w:t>
      </w:r>
      <w:proofErr w:type="spellStart"/>
      <w:r w:rsidR="00322A6E">
        <w:rPr>
          <w:rFonts w:asciiTheme="minorHAnsi" w:hAnsiTheme="minorHAnsi" w:cstheme="minorHAnsi"/>
          <w:sz w:val="22"/>
          <w:szCs w:val="22"/>
        </w:rPr>
        <w:t>SmartSheet</w:t>
      </w:r>
      <w:proofErr w:type="spellEnd"/>
      <w:r w:rsidR="00322A6E">
        <w:rPr>
          <w:rFonts w:asciiTheme="minorHAnsi" w:hAnsiTheme="minorHAnsi" w:cstheme="minorHAnsi"/>
          <w:sz w:val="22"/>
          <w:szCs w:val="22"/>
        </w:rPr>
        <w:t>.</w:t>
      </w:r>
    </w:p>
    <w:p w14:paraId="0C10DD04" w14:textId="1C6042A0" w:rsidR="00486F84" w:rsidRPr="007E3E08" w:rsidRDefault="00BF12D9" w:rsidP="00FA60E5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7E3E08">
        <w:rPr>
          <w:rFonts w:asciiTheme="minorHAnsi" w:hAnsiTheme="minorHAnsi" w:cstheme="minorHAnsi"/>
          <w:sz w:val="22"/>
          <w:szCs w:val="22"/>
        </w:rPr>
        <w:t>Documentation</w:t>
      </w:r>
      <w:r w:rsidR="00374860" w:rsidRPr="007E3E08">
        <w:rPr>
          <w:rFonts w:asciiTheme="minorHAnsi" w:hAnsiTheme="minorHAnsi" w:cstheme="minorHAnsi"/>
          <w:sz w:val="22"/>
          <w:szCs w:val="22"/>
        </w:rPr>
        <w:t xml:space="preserve">: </w:t>
      </w:r>
      <w:r w:rsidR="00957799" w:rsidRPr="00957799">
        <w:rPr>
          <w:rFonts w:asciiTheme="minorHAnsi" w:hAnsiTheme="minorHAnsi" w:cstheme="minorHAnsi"/>
          <w:sz w:val="22"/>
          <w:szCs w:val="22"/>
        </w:rPr>
        <w:t>a detailed document conveying functional and technical design concepts and transaction architecture.</w:t>
      </w:r>
    </w:p>
    <w:p w14:paraId="71A5B0EF" w14:textId="0E3B216C" w:rsidR="00FA60E5" w:rsidRPr="007E3E08" w:rsidRDefault="00FA60E5" w:rsidP="0003244D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7E3E08">
        <w:rPr>
          <w:rFonts w:asciiTheme="minorHAnsi" w:hAnsiTheme="minorHAnsi" w:cstheme="minorHAnsi"/>
          <w:sz w:val="22"/>
          <w:szCs w:val="22"/>
        </w:rPr>
        <w:t>Configuration:</w:t>
      </w:r>
    </w:p>
    <w:p w14:paraId="12B603D0" w14:textId="161D582A" w:rsidR="008F53D0" w:rsidRPr="007E3E08" w:rsidRDefault="00252C30" w:rsidP="004A67EC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7E3E08">
        <w:rPr>
          <w:rFonts w:asciiTheme="minorHAnsi" w:hAnsiTheme="minorHAnsi" w:cstheme="minorHAnsi"/>
          <w:sz w:val="22"/>
          <w:szCs w:val="22"/>
        </w:rPr>
        <w:t>Development:</w:t>
      </w:r>
    </w:p>
    <w:p w14:paraId="38E5E3FA" w14:textId="19475AA0" w:rsidR="00DA23A9" w:rsidRPr="007E3E08" w:rsidRDefault="00243D85" w:rsidP="00DA23A9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7E3E08">
        <w:rPr>
          <w:rFonts w:asciiTheme="minorHAnsi" w:hAnsiTheme="minorHAnsi" w:cstheme="minorHAnsi"/>
          <w:sz w:val="22"/>
          <w:szCs w:val="22"/>
        </w:rPr>
        <w:t>Enhancement Walk Through: demonstration of enhancement to</w:t>
      </w:r>
      <w:r w:rsidR="008650CC" w:rsidRPr="007E3E08">
        <w:rPr>
          <w:rFonts w:asciiTheme="minorHAnsi" w:hAnsiTheme="minorHAnsi" w:cstheme="minorHAnsi"/>
          <w:sz w:val="22"/>
          <w:szCs w:val="22"/>
        </w:rPr>
        <w:t xml:space="preserve"> client.</w:t>
      </w:r>
    </w:p>
    <w:p w14:paraId="7A38A5B0" w14:textId="0F22AB0F" w:rsidR="00506D77" w:rsidRPr="007E3E08" w:rsidRDefault="00506D77" w:rsidP="00DA23A9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7E3E08">
        <w:rPr>
          <w:rFonts w:asciiTheme="minorHAnsi" w:hAnsiTheme="minorHAnsi" w:cstheme="minorHAnsi"/>
          <w:sz w:val="22"/>
          <w:szCs w:val="22"/>
        </w:rPr>
        <w:t xml:space="preserve">UAT Updates: supporting client through end-user enablement. This includes minor script </w:t>
      </w:r>
      <w:r w:rsidR="004502CA" w:rsidRPr="007E3E08">
        <w:rPr>
          <w:rFonts w:asciiTheme="minorHAnsi" w:hAnsiTheme="minorHAnsi" w:cstheme="minorHAnsi"/>
          <w:sz w:val="22"/>
          <w:szCs w:val="22"/>
        </w:rPr>
        <w:t xml:space="preserve">and configuration </w:t>
      </w:r>
      <w:r w:rsidRPr="007E3E08">
        <w:rPr>
          <w:rFonts w:asciiTheme="minorHAnsi" w:hAnsiTheme="minorHAnsi" w:cstheme="minorHAnsi"/>
          <w:sz w:val="22"/>
          <w:szCs w:val="22"/>
        </w:rPr>
        <w:t>updates per end-user feedback.</w:t>
      </w:r>
    </w:p>
    <w:p w14:paraId="7E2B4018" w14:textId="7E492770" w:rsidR="004A67EC" w:rsidRPr="007E3E08" w:rsidRDefault="00DC28C2" w:rsidP="004A67EC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7E3E08">
        <w:rPr>
          <w:rFonts w:asciiTheme="minorHAnsi" w:hAnsiTheme="minorHAnsi" w:cstheme="minorHAnsi"/>
          <w:sz w:val="22"/>
          <w:szCs w:val="22"/>
        </w:rPr>
        <w:t xml:space="preserve">Cutover &amp; Support: upon the client’s approval, the enhancement will be migrated to production, deployed, and supported </w:t>
      </w:r>
      <w:r w:rsidR="00A0343B" w:rsidRPr="007E3E08">
        <w:rPr>
          <w:rFonts w:asciiTheme="minorHAnsi" w:hAnsiTheme="minorHAnsi" w:cstheme="minorHAnsi"/>
          <w:sz w:val="22"/>
          <w:szCs w:val="22"/>
        </w:rPr>
        <w:t xml:space="preserve">through </w:t>
      </w:r>
      <w:r w:rsidR="00121622">
        <w:rPr>
          <w:rFonts w:asciiTheme="minorHAnsi" w:hAnsiTheme="minorHAnsi" w:cstheme="minorHAnsi"/>
          <w:sz w:val="22"/>
          <w:szCs w:val="22"/>
        </w:rPr>
        <w:t>f</w:t>
      </w:r>
      <w:r w:rsidR="00E53DAD">
        <w:rPr>
          <w:rFonts w:asciiTheme="minorHAnsi" w:hAnsiTheme="minorHAnsi" w:cstheme="minorHAnsi"/>
          <w:sz w:val="22"/>
          <w:szCs w:val="22"/>
        </w:rPr>
        <w:t>ive business days</w:t>
      </w:r>
      <w:r w:rsidR="00EF05E8" w:rsidRPr="007E3E08">
        <w:rPr>
          <w:rFonts w:asciiTheme="minorHAnsi" w:hAnsiTheme="minorHAnsi" w:cstheme="minorHAnsi"/>
          <w:sz w:val="22"/>
          <w:szCs w:val="22"/>
        </w:rPr>
        <w:t>.</w:t>
      </w:r>
    </w:p>
    <w:p w14:paraId="7F447027" w14:textId="4B113F3B" w:rsidR="00B412F6" w:rsidRPr="007E3E08" w:rsidRDefault="00B412F6">
      <w:pPr>
        <w:tabs>
          <w:tab w:val="clear" w:pos="2842"/>
        </w:tabs>
        <w:spacing w:before="0" w:after="0"/>
        <w:rPr>
          <w:rFonts w:asciiTheme="minorHAnsi" w:hAnsiTheme="minorHAnsi" w:cstheme="minorHAnsi"/>
          <w:b/>
          <w:bCs/>
          <w:sz w:val="24"/>
          <w:lang w:val="en-US"/>
        </w:rPr>
      </w:pPr>
      <w:r w:rsidRPr="007E3E08">
        <w:rPr>
          <w:rFonts w:asciiTheme="minorHAnsi" w:hAnsiTheme="minorHAnsi" w:cstheme="minorHAnsi"/>
          <w:b/>
          <w:bCs/>
          <w:sz w:val="24"/>
        </w:rPr>
        <w:br w:type="page"/>
      </w:r>
    </w:p>
    <w:p w14:paraId="48DFBD87" w14:textId="4EA73260" w:rsidR="005126BA" w:rsidRPr="007E3E08" w:rsidRDefault="00EC1AA8" w:rsidP="008D6A67">
      <w:pPr>
        <w:pStyle w:val="BodyText"/>
        <w:ind w:left="0"/>
        <w:contextualSpacing/>
        <w:rPr>
          <w:rFonts w:asciiTheme="minorHAnsi" w:hAnsiTheme="minorHAnsi" w:cstheme="minorHAnsi"/>
          <w:sz w:val="24"/>
          <w:szCs w:val="24"/>
        </w:rPr>
      </w:pPr>
      <w:r w:rsidRPr="007E3E08">
        <w:rPr>
          <w:rFonts w:asciiTheme="minorHAnsi" w:hAnsiTheme="minorHAnsi" w:cstheme="minorHAnsi"/>
          <w:b/>
          <w:bCs/>
          <w:sz w:val="24"/>
          <w:szCs w:val="24"/>
        </w:rPr>
        <w:t xml:space="preserve">Estimated </w:t>
      </w:r>
      <w:r w:rsidR="001020A4" w:rsidRPr="007E3E08">
        <w:rPr>
          <w:rFonts w:asciiTheme="minorHAnsi" w:hAnsiTheme="minorHAnsi" w:cstheme="minorHAnsi"/>
          <w:b/>
          <w:bCs/>
          <w:sz w:val="24"/>
          <w:szCs w:val="24"/>
        </w:rPr>
        <w:t>Fees and Billing:</w:t>
      </w:r>
    </w:p>
    <w:p w14:paraId="0101157A" w14:textId="7D05F2E4" w:rsidR="00992F46" w:rsidRPr="007E3E08" w:rsidRDefault="00992F46" w:rsidP="00992F46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Based upon the scope, timeline, and deliverables outlined in this Statement of Work, the professional fees will be billed at a fixed fee of $</w:t>
      </w:r>
      <w:r w:rsidR="004A67EC" w:rsidRPr="007E3E08">
        <w:rPr>
          <w:rStyle w:val="normaltextrun"/>
          <w:rFonts w:asciiTheme="minorHAnsi" w:hAnsiTheme="minorHAnsi" w:cstheme="minorHAnsi"/>
          <w:sz w:val="22"/>
          <w:szCs w:val="22"/>
        </w:rPr>
        <w:t>X</w:t>
      </w: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.</w:t>
      </w:r>
      <w:r w:rsidRPr="007E3E08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1A1996D" w14:textId="77777777" w:rsidR="00992F46" w:rsidRPr="007E3E08" w:rsidRDefault="00992F46" w:rsidP="00992F46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 </w:t>
      </w:r>
      <w:r w:rsidRPr="007E3E08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F87B59A" w14:textId="77777777" w:rsidR="00992F46" w:rsidRPr="007E3E08" w:rsidRDefault="00992F46" w:rsidP="00992F46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In the event of material changes to the scope associated with this Statement of Work, Ethos will prepare a change order to be executed by the client documenting the anticipated additional professional fees. </w:t>
      </w:r>
      <w:r w:rsidRPr="007E3E08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44EB378" w14:textId="77777777" w:rsidR="00992F46" w:rsidRPr="007E3E08" w:rsidRDefault="00992F46" w:rsidP="00992F46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  </w:t>
      </w:r>
      <w:r w:rsidRPr="007E3E08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7A47CEA5" w14:textId="50252A5A" w:rsidR="00992F46" w:rsidRPr="007E3E08" w:rsidRDefault="00992F46" w:rsidP="00992F46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Upon execution of this SOW, Ethos will issue an invoice for 50% of the total SOW ($</w:t>
      </w:r>
      <w:r w:rsidR="004A67EC" w:rsidRPr="007E3E08">
        <w:rPr>
          <w:rStyle w:val="normaltextrun"/>
          <w:rFonts w:asciiTheme="minorHAnsi" w:hAnsiTheme="minorHAnsi" w:cstheme="minorHAnsi"/>
          <w:sz w:val="22"/>
          <w:szCs w:val="22"/>
        </w:rPr>
        <w:t>X</w:t>
      </w: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).  The remaining balance of $</w:t>
      </w:r>
      <w:r w:rsidR="004A67EC" w:rsidRPr="007E3E08">
        <w:rPr>
          <w:rStyle w:val="normaltextrun"/>
          <w:rFonts w:asciiTheme="minorHAnsi" w:hAnsiTheme="minorHAnsi" w:cstheme="minorHAnsi"/>
          <w:sz w:val="22"/>
          <w:szCs w:val="22"/>
        </w:rPr>
        <w:t>X</w:t>
      </w: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 xml:space="preserve"> will be invoiced at the start of the User Acceptance Testing phas</w:t>
      </w:r>
      <w:r w:rsidR="00672AEC">
        <w:rPr>
          <w:rStyle w:val="normaltextrun"/>
          <w:rFonts w:asciiTheme="minorHAnsi" w:hAnsiTheme="minorHAnsi" w:cstheme="minorHAnsi"/>
          <w:sz w:val="22"/>
          <w:szCs w:val="22"/>
        </w:rPr>
        <w:t>e</w:t>
      </w: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. All invoices are due within 15 days of receipt.</w:t>
      </w:r>
      <w:r w:rsidRPr="007E3E08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4F463CF" w14:textId="77777777" w:rsidR="00992F46" w:rsidRPr="007E3E08" w:rsidRDefault="00992F46" w:rsidP="27CC5E7C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</w:p>
    <w:p w14:paraId="369F5EE5" w14:textId="23EFC578" w:rsidR="00486F84" w:rsidRPr="007E3E08" w:rsidRDefault="00486F84" w:rsidP="366387EE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7E3E08">
        <w:rPr>
          <w:rFonts w:asciiTheme="minorHAnsi" w:hAnsiTheme="minorHAnsi" w:cstheme="minorHAnsi"/>
          <w:sz w:val="22"/>
          <w:szCs w:val="22"/>
        </w:rPr>
        <w:t xml:space="preserve">AGREED TO AND ACCEPTED by the authorized designates of each party on this </w:t>
      </w:r>
      <w:proofErr w:type="gramStart"/>
      <w:r w:rsidR="3FF8C07E" w:rsidRPr="007E3E08">
        <w:rPr>
          <w:rFonts w:asciiTheme="minorHAnsi" w:hAnsiTheme="minorHAnsi" w:cstheme="minorHAnsi"/>
          <w:sz w:val="22"/>
          <w:szCs w:val="22"/>
        </w:rPr>
        <w:t>X</w:t>
      </w:r>
      <w:r w:rsidR="2A22641A" w:rsidRPr="007E3E08">
        <w:rPr>
          <w:rFonts w:asciiTheme="minorHAnsi" w:hAnsiTheme="minorHAnsi" w:cstheme="minorHAnsi"/>
          <w:sz w:val="22"/>
          <w:szCs w:val="22"/>
        </w:rPr>
        <w:t xml:space="preserve"> </w:t>
      </w:r>
      <w:r w:rsidRPr="007E3E08">
        <w:rPr>
          <w:rFonts w:asciiTheme="minorHAnsi" w:hAnsiTheme="minorHAnsi" w:cstheme="minorHAnsi"/>
          <w:sz w:val="22"/>
          <w:szCs w:val="22"/>
        </w:rPr>
        <w:t>day</w:t>
      </w:r>
      <w:proofErr w:type="gramEnd"/>
      <w:r w:rsidRPr="007E3E08">
        <w:rPr>
          <w:rFonts w:asciiTheme="minorHAnsi" w:hAnsiTheme="minorHAnsi" w:cstheme="minorHAnsi"/>
          <w:sz w:val="22"/>
          <w:szCs w:val="22"/>
        </w:rPr>
        <w:t xml:space="preserve"> of </w:t>
      </w:r>
      <w:r w:rsidR="40799C89" w:rsidRPr="007E3E08">
        <w:rPr>
          <w:rFonts w:asciiTheme="minorHAnsi" w:hAnsiTheme="minorHAnsi" w:cstheme="minorHAnsi"/>
          <w:sz w:val="22"/>
          <w:szCs w:val="22"/>
        </w:rPr>
        <w:t>M</w:t>
      </w:r>
      <w:r w:rsidR="25B6E44C" w:rsidRPr="007E3E08">
        <w:rPr>
          <w:rFonts w:asciiTheme="minorHAnsi" w:hAnsiTheme="minorHAnsi" w:cstheme="minorHAnsi"/>
          <w:sz w:val="22"/>
          <w:szCs w:val="22"/>
        </w:rPr>
        <w:t>ont</w:t>
      </w:r>
      <w:r w:rsidR="40799C89" w:rsidRPr="007E3E08">
        <w:rPr>
          <w:rFonts w:asciiTheme="minorHAnsi" w:hAnsiTheme="minorHAnsi" w:cstheme="minorHAnsi"/>
          <w:sz w:val="22"/>
          <w:szCs w:val="22"/>
        </w:rPr>
        <w:t>h</w:t>
      </w:r>
      <w:r w:rsidR="003F7347" w:rsidRPr="007E3E08">
        <w:rPr>
          <w:rFonts w:asciiTheme="minorHAnsi" w:hAnsiTheme="minorHAnsi" w:cstheme="minorHAnsi"/>
          <w:sz w:val="22"/>
          <w:szCs w:val="22"/>
        </w:rPr>
        <w:t xml:space="preserve"> </w:t>
      </w:r>
      <w:r w:rsidR="0077A7D7" w:rsidRPr="007E3E08">
        <w:rPr>
          <w:rFonts w:asciiTheme="minorHAnsi" w:hAnsiTheme="minorHAnsi" w:cstheme="minorHAnsi"/>
          <w:sz w:val="22"/>
          <w:szCs w:val="22"/>
        </w:rPr>
        <w:t>YYYY</w:t>
      </w:r>
      <w:r w:rsidRPr="007E3E08">
        <w:rPr>
          <w:rFonts w:asciiTheme="minorHAnsi" w:hAnsiTheme="minorHAnsi" w:cstheme="minorHAnsi"/>
          <w:sz w:val="22"/>
          <w:szCs w:val="22"/>
        </w:rPr>
        <w:t>.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5049"/>
        <w:gridCol w:w="5049"/>
      </w:tblGrid>
      <w:tr w:rsidR="00486F84" w:rsidRPr="007E3E08" w14:paraId="5BEBF22F" w14:textId="77777777" w:rsidTr="7F0132FF">
        <w:trPr>
          <w:trHeight w:val="2339"/>
        </w:trPr>
        <w:tc>
          <w:tcPr>
            <w:tcW w:w="5049" w:type="dxa"/>
            <w:tcBorders>
              <w:top w:val="nil"/>
              <w:left w:val="nil"/>
              <w:bottom w:val="nil"/>
              <w:right w:val="nil"/>
            </w:tcBorders>
          </w:tcPr>
          <w:p w14:paraId="1B0851DB" w14:textId="3A5751AC" w:rsidR="00486F84" w:rsidRPr="007E3E08" w:rsidRDefault="004A67EC" w:rsidP="755B6AEB">
            <w:pPr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 w:rsidRPr="007E3E08"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  <w:t>Client</w:t>
            </w:r>
          </w:p>
          <w:p w14:paraId="29391028" w14:textId="77777777" w:rsidR="00486F84" w:rsidRPr="007E3E08" w:rsidRDefault="00486F84" w:rsidP="755B6AEB">
            <w:pPr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</w:p>
          <w:p w14:paraId="0D2DA0F5" w14:textId="77777777" w:rsidR="00486F84" w:rsidRPr="007E3E08" w:rsidRDefault="00486F84" w:rsidP="755B6AEB">
            <w:pPr>
              <w:rPr>
                <w:rFonts w:asciiTheme="minorHAnsi" w:eastAsiaTheme="minorEastAsia" w:hAnsiTheme="minorHAnsi" w:cstheme="minorHAnsi"/>
                <w:sz w:val="22"/>
                <w:szCs w:val="22"/>
                <w:highlight w:val="yellow"/>
              </w:rPr>
            </w:pPr>
          </w:p>
          <w:p w14:paraId="2A8482FD" w14:textId="7037E0BD" w:rsidR="00486F84" w:rsidRPr="007E3E08" w:rsidRDefault="00486F84" w:rsidP="755B6AEB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E3E08">
              <w:rPr>
                <w:rFonts w:asciiTheme="minorHAnsi" w:eastAsiaTheme="minorEastAsia" w:hAnsiTheme="minorHAnsi" w:cstheme="minorHAnsi"/>
                <w:sz w:val="22"/>
                <w:szCs w:val="22"/>
              </w:rPr>
              <w:t>By:  _______________________________</w:t>
            </w:r>
          </w:p>
          <w:p w14:paraId="38A1EF4A" w14:textId="16CFD00C" w:rsidR="00486F84" w:rsidRPr="007E3E08" w:rsidRDefault="004A67EC" w:rsidP="7F0132FF">
            <w:pPr>
              <w:rPr>
                <w:rStyle w:val="token"/>
                <w:rFonts w:asciiTheme="minorHAnsi" w:eastAsiaTheme="minorEastAsia" w:hAnsiTheme="minorHAnsi" w:cstheme="minorHAnsi"/>
                <w:color w:val="242424"/>
                <w:sz w:val="22"/>
                <w:szCs w:val="22"/>
              </w:rPr>
            </w:pPr>
            <w:r w:rsidRPr="007E3E08">
              <w:rPr>
                <w:rStyle w:val="token"/>
                <w:rFonts w:asciiTheme="minorHAnsi" w:eastAsiaTheme="minorEastAsia" w:hAnsiTheme="minorHAnsi" w:cstheme="minorHAnsi"/>
                <w:color w:val="242424"/>
                <w:sz w:val="22"/>
                <w:szCs w:val="22"/>
              </w:rPr>
              <w:t>Signor</w:t>
            </w:r>
          </w:p>
        </w:tc>
        <w:tc>
          <w:tcPr>
            <w:tcW w:w="5049" w:type="dxa"/>
            <w:tcBorders>
              <w:top w:val="nil"/>
              <w:left w:val="nil"/>
              <w:bottom w:val="nil"/>
              <w:right w:val="nil"/>
            </w:tcBorders>
          </w:tcPr>
          <w:p w14:paraId="3765B962" w14:textId="77777777" w:rsidR="00486F84" w:rsidRPr="007E3E08" w:rsidRDefault="00486F84" w:rsidP="00DA48A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E3E08">
              <w:rPr>
                <w:rFonts w:asciiTheme="minorHAnsi" w:hAnsiTheme="minorHAnsi" w:cstheme="minorHAnsi"/>
                <w:b/>
                <w:sz w:val="22"/>
                <w:szCs w:val="22"/>
              </w:rPr>
              <w:t>Ethos Business Solutions LLC</w:t>
            </w:r>
          </w:p>
          <w:p w14:paraId="5485B3BA" w14:textId="77777777" w:rsidR="00486F84" w:rsidRPr="007E3E08" w:rsidRDefault="00486F84" w:rsidP="00DA48A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84CB938" w14:textId="77777777" w:rsidR="00486F84" w:rsidRPr="007E3E08" w:rsidRDefault="00486F84" w:rsidP="00DA48A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6A5A3C" w14:textId="1628CACB" w:rsidR="00486F84" w:rsidRPr="007E3E08" w:rsidRDefault="00486F84" w:rsidP="00DA48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E3E08">
              <w:rPr>
                <w:rFonts w:asciiTheme="minorHAnsi" w:hAnsiTheme="minorHAnsi" w:cstheme="minorHAnsi"/>
                <w:sz w:val="22"/>
                <w:szCs w:val="22"/>
              </w:rPr>
              <w:t>By: _________________________________</w:t>
            </w:r>
          </w:p>
          <w:p w14:paraId="65146ECF" w14:textId="50224386" w:rsidR="00486F84" w:rsidRPr="007E3E08" w:rsidRDefault="00831324" w:rsidP="00486F84">
            <w:pPr>
              <w:jc w:val="both"/>
              <w:rPr>
                <w:rStyle w:val="token"/>
                <w:rFonts w:asciiTheme="minorHAnsi" w:hAnsiTheme="minorHAnsi" w:cstheme="minorHAnsi"/>
                <w:color w:val="242424"/>
                <w:sz w:val="22"/>
                <w:szCs w:val="22"/>
              </w:rPr>
            </w:pPr>
            <w:r w:rsidRPr="007E3E08">
              <w:rPr>
                <w:rStyle w:val="token"/>
                <w:rFonts w:asciiTheme="minorHAnsi" w:hAnsiTheme="minorHAnsi" w:cstheme="minorHAnsi"/>
                <w:color w:val="242424"/>
                <w:sz w:val="22"/>
                <w:szCs w:val="22"/>
              </w:rPr>
              <w:t>Signor</w:t>
            </w:r>
          </w:p>
        </w:tc>
      </w:tr>
    </w:tbl>
    <w:p w14:paraId="6800CF8B" w14:textId="77777777" w:rsidR="00486F84" w:rsidRPr="007E3E08" w:rsidRDefault="00486F84" w:rsidP="00E32456">
      <w:pPr>
        <w:rPr>
          <w:rFonts w:asciiTheme="minorHAnsi" w:hAnsiTheme="minorHAnsi" w:cstheme="minorHAnsi"/>
          <w:sz w:val="22"/>
          <w:szCs w:val="22"/>
        </w:rPr>
      </w:pPr>
    </w:p>
    <w:sectPr w:rsidR="00486F84" w:rsidRPr="007E3E08" w:rsidSect="00A7272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90" w:right="1152" w:bottom="90" w:left="1152" w:header="432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21B0F" w14:textId="77777777" w:rsidR="00396CBC" w:rsidRDefault="00396CBC" w:rsidP="003E5333">
      <w:r>
        <w:separator/>
      </w:r>
    </w:p>
    <w:p w14:paraId="6D34D867" w14:textId="77777777" w:rsidR="00396CBC" w:rsidRDefault="00396CBC" w:rsidP="003E5333"/>
    <w:p w14:paraId="1F5ECBF9" w14:textId="77777777" w:rsidR="00396CBC" w:rsidRDefault="00396CBC" w:rsidP="003E5333"/>
    <w:p w14:paraId="12C3E04F" w14:textId="77777777" w:rsidR="00396CBC" w:rsidRDefault="00396CBC" w:rsidP="003E5333"/>
    <w:p w14:paraId="7F80E9CC" w14:textId="77777777" w:rsidR="00396CBC" w:rsidRDefault="00396CBC" w:rsidP="003E5333"/>
    <w:p w14:paraId="0F9632AB" w14:textId="77777777" w:rsidR="00396CBC" w:rsidRDefault="00396CBC" w:rsidP="003E5333"/>
    <w:p w14:paraId="102291D5" w14:textId="77777777" w:rsidR="00396CBC" w:rsidRDefault="00396CBC" w:rsidP="003E5333"/>
    <w:p w14:paraId="19414557" w14:textId="77777777" w:rsidR="00396CBC" w:rsidRDefault="00396CBC"/>
    <w:p w14:paraId="780DCD7B" w14:textId="77777777" w:rsidR="00396CBC" w:rsidRDefault="00396CBC"/>
    <w:p w14:paraId="4490CE56" w14:textId="77777777" w:rsidR="00396CBC" w:rsidRDefault="00396CBC"/>
  </w:endnote>
  <w:endnote w:type="continuationSeparator" w:id="0">
    <w:p w14:paraId="3464E821" w14:textId="77777777" w:rsidR="00396CBC" w:rsidRDefault="00396CBC" w:rsidP="003E5333">
      <w:r>
        <w:continuationSeparator/>
      </w:r>
    </w:p>
    <w:p w14:paraId="1E2A19AD" w14:textId="77777777" w:rsidR="00396CBC" w:rsidRDefault="00396CBC" w:rsidP="003E5333"/>
    <w:p w14:paraId="5027CA9A" w14:textId="77777777" w:rsidR="00396CBC" w:rsidRDefault="00396CBC" w:rsidP="003E5333"/>
    <w:p w14:paraId="21945E19" w14:textId="77777777" w:rsidR="00396CBC" w:rsidRDefault="00396CBC" w:rsidP="003E5333"/>
    <w:p w14:paraId="53EAAAFD" w14:textId="77777777" w:rsidR="00396CBC" w:rsidRDefault="00396CBC" w:rsidP="003E5333"/>
    <w:p w14:paraId="6CAE97CE" w14:textId="77777777" w:rsidR="00396CBC" w:rsidRDefault="00396CBC" w:rsidP="003E5333"/>
    <w:p w14:paraId="0102A942" w14:textId="77777777" w:rsidR="00396CBC" w:rsidRDefault="00396CBC" w:rsidP="003E5333"/>
    <w:p w14:paraId="5E240059" w14:textId="77777777" w:rsidR="00396CBC" w:rsidRDefault="00396CBC"/>
    <w:p w14:paraId="262E3917" w14:textId="77777777" w:rsidR="00396CBC" w:rsidRDefault="00396CBC"/>
    <w:p w14:paraId="5650F5BB" w14:textId="77777777" w:rsidR="00396CBC" w:rsidRDefault="00396CBC"/>
  </w:endnote>
  <w:endnote w:type="continuationNotice" w:id="1">
    <w:p w14:paraId="5F891DDC" w14:textId="77777777" w:rsidR="00396CBC" w:rsidRDefault="00396CBC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020DB" w14:textId="77777777" w:rsidR="00C94DAD" w:rsidRDefault="00C94DAD" w:rsidP="003E5333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393A76" w14:textId="77777777" w:rsidR="00C94DAD" w:rsidRDefault="00C94DAD" w:rsidP="003E5333">
    <w:pPr>
      <w:pStyle w:val="Footer"/>
    </w:pPr>
  </w:p>
  <w:p w14:paraId="6B84B6F4" w14:textId="77777777" w:rsidR="00C94DAD" w:rsidRDefault="00C94DAD" w:rsidP="003E5333"/>
  <w:p w14:paraId="5D6B92AB" w14:textId="77777777" w:rsidR="00C94DAD" w:rsidRDefault="00C94DAD" w:rsidP="003E5333"/>
  <w:p w14:paraId="02E696D9" w14:textId="77777777" w:rsidR="00C94DAD" w:rsidRDefault="00C94DAD" w:rsidP="003E5333"/>
  <w:p w14:paraId="6335A572" w14:textId="77777777" w:rsidR="00C94DAD" w:rsidRDefault="00C94DAD" w:rsidP="003E5333"/>
  <w:p w14:paraId="1C190379" w14:textId="77777777" w:rsidR="00C94DAD" w:rsidRDefault="00C94DAD" w:rsidP="003E5333"/>
  <w:p w14:paraId="06A70982" w14:textId="77777777" w:rsidR="00C94DAD" w:rsidRDefault="00C94DAD" w:rsidP="003E5333"/>
  <w:p w14:paraId="51247DD1" w14:textId="77777777" w:rsidR="00C94DAD" w:rsidRDefault="00C94DAD" w:rsidP="003E5333"/>
  <w:p w14:paraId="7FFBA09A" w14:textId="77777777" w:rsidR="00C94DAD" w:rsidRDefault="00C94DAD" w:rsidP="000058BA"/>
  <w:p w14:paraId="734D2070" w14:textId="77777777" w:rsidR="00C94DAD" w:rsidRDefault="00C94DAD" w:rsidP="0094756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5C38B" w14:textId="5C9D11AF" w:rsidR="00C94DAD" w:rsidRDefault="00C94DAD" w:rsidP="00941A2F">
    <w:pPr>
      <w:pStyle w:val="Footer"/>
    </w:pPr>
  </w:p>
  <w:p w14:paraId="475B6AF6" w14:textId="77777777" w:rsidR="00C94DAD" w:rsidRPr="00941A2F" w:rsidRDefault="00C94DAD" w:rsidP="00941A2F">
    <w:pPr>
      <w:pStyle w:val="Footer"/>
      <w:jc w:val="center"/>
      <w:rPr>
        <w:rFonts w:ascii="Calibri" w:hAnsi="Calibri" w:cs="Calibri"/>
        <w:sz w:val="22"/>
        <w:szCs w:val="22"/>
      </w:rPr>
    </w:pPr>
    <w:r w:rsidRPr="00941A2F">
      <w:rPr>
        <w:rFonts w:ascii="Calibri" w:hAnsi="Calibri" w:cs="Calibri"/>
        <w:sz w:val="22"/>
        <w:szCs w:val="22"/>
      </w:rPr>
      <w:t xml:space="preserve">Page </w:t>
    </w:r>
    <w:r w:rsidRPr="00941A2F">
      <w:rPr>
        <w:rStyle w:val="PageNumber"/>
        <w:rFonts w:ascii="Calibri" w:hAnsi="Calibri" w:cs="Calibri"/>
        <w:sz w:val="22"/>
        <w:szCs w:val="22"/>
      </w:rPr>
      <w:fldChar w:fldCharType="begin"/>
    </w:r>
    <w:r w:rsidRPr="00941A2F">
      <w:rPr>
        <w:rStyle w:val="PageNumber"/>
        <w:rFonts w:ascii="Calibri" w:hAnsi="Calibri" w:cs="Calibri"/>
        <w:sz w:val="22"/>
        <w:szCs w:val="22"/>
      </w:rPr>
      <w:instrText xml:space="preserve"> PAGE </w:instrText>
    </w:r>
    <w:r w:rsidRPr="00941A2F">
      <w:rPr>
        <w:rStyle w:val="PageNumber"/>
        <w:rFonts w:ascii="Calibri" w:hAnsi="Calibri" w:cs="Calibri"/>
        <w:sz w:val="22"/>
        <w:szCs w:val="22"/>
      </w:rPr>
      <w:fldChar w:fldCharType="separate"/>
    </w:r>
    <w:r w:rsidR="00234825">
      <w:rPr>
        <w:rStyle w:val="PageNumber"/>
        <w:rFonts w:ascii="Calibri" w:hAnsi="Calibri" w:cs="Calibri"/>
        <w:noProof/>
        <w:sz w:val="22"/>
        <w:szCs w:val="22"/>
      </w:rPr>
      <w:t>2</w:t>
    </w:r>
    <w:r w:rsidRPr="00941A2F">
      <w:rPr>
        <w:rStyle w:val="PageNumber"/>
        <w:rFonts w:ascii="Calibri" w:hAnsi="Calibri" w:cs="Calibri"/>
        <w:sz w:val="22"/>
        <w:szCs w:val="22"/>
      </w:rPr>
      <w:fldChar w:fldCharType="end"/>
    </w:r>
    <w:r w:rsidRPr="00941A2F">
      <w:rPr>
        <w:rFonts w:ascii="Calibri" w:hAnsi="Calibri" w:cs="Calibri"/>
        <w:sz w:val="22"/>
        <w:szCs w:val="22"/>
      </w:rPr>
      <w:t xml:space="preserve"> of </w:t>
    </w:r>
    <w:r w:rsidRPr="00941A2F">
      <w:rPr>
        <w:rStyle w:val="PageNumber"/>
        <w:rFonts w:ascii="Calibri" w:hAnsi="Calibri" w:cs="Calibri"/>
        <w:sz w:val="22"/>
        <w:szCs w:val="22"/>
      </w:rPr>
      <w:fldChar w:fldCharType="begin"/>
    </w:r>
    <w:r w:rsidRPr="00941A2F">
      <w:rPr>
        <w:rStyle w:val="PageNumber"/>
        <w:rFonts w:ascii="Calibri" w:hAnsi="Calibri" w:cs="Calibri"/>
        <w:sz w:val="22"/>
        <w:szCs w:val="22"/>
      </w:rPr>
      <w:instrText xml:space="preserve"> NUMPAGES </w:instrText>
    </w:r>
    <w:r w:rsidRPr="00941A2F">
      <w:rPr>
        <w:rStyle w:val="PageNumber"/>
        <w:rFonts w:ascii="Calibri" w:hAnsi="Calibri" w:cs="Calibri"/>
        <w:sz w:val="22"/>
        <w:szCs w:val="22"/>
      </w:rPr>
      <w:fldChar w:fldCharType="separate"/>
    </w:r>
    <w:r w:rsidR="00234825">
      <w:rPr>
        <w:rStyle w:val="PageNumber"/>
        <w:rFonts w:ascii="Calibri" w:hAnsi="Calibri" w:cs="Calibri"/>
        <w:noProof/>
        <w:sz w:val="22"/>
        <w:szCs w:val="22"/>
      </w:rPr>
      <w:t>3</w:t>
    </w:r>
    <w:r w:rsidRPr="00941A2F">
      <w:rPr>
        <w:rStyle w:val="PageNumber"/>
        <w:rFonts w:ascii="Calibri" w:hAnsi="Calibri" w:cs="Calibri"/>
        <w:sz w:val="22"/>
        <w:szCs w:val="22"/>
      </w:rPr>
      <w:fldChar w:fldCharType="end"/>
    </w:r>
  </w:p>
  <w:p w14:paraId="19233370" w14:textId="77777777" w:rsidR="00C94DAD" w:rsidRPr="00941A2F" w:rsidRDefault="00C94DAD" w:rsidP="00941A2F">
    <w:pPr>
      <w:pStyle w:val="Footer"/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10A75" w14:textId="5D6DE954" w:rsidR="00C94DAD" w:rsidRDefault="00C94DAD" w:rsidP="00941A2F">
    <w:pPr>
      <w:pStyle w:val="Footer"/>
    </w:pPr>
  </w:p>
  <w:p w14:paraId="768AF8BA" w14:textId="77777777" w:rsidR="00C94DAD" w:rsidRPr="00941A2F" w:rsidRDefault="00C94DAD" w:rsidP="00941A2F">
    <w:pPr>
      <w:pStyle w:val="Footer"/>
      <w:jc w:val="center"/>
      <w:rPr>
        <w:rFonts w:ascii="Calibri" w:hAnsi="Calibri" w:cs="Calibri"/>
        <w:sz w:val="22"/>
        <w:szCs w:val="22"/>
      </w:rPr>
    </w:pPr>
    <w:r w:rsidRPr="00941A2F">
      <w:rPr>
        <w:rFonts w:ascii="Calibri" w:hAnsi="Calibri" w:cs="Calibri"/>
        <w:sz w:val="22"/>
        <w:szCs w:val="22"/>
      </w:rPr>
      <w:t xml:space="preserve">Page </w:t>
    </w:r>
    <w:r w:rsidRPr="00941A2F">
      <w:rPr>
        <w:rStyle w:val="PageNumber"/>
        <w:rFonts w:ascii="Calibri" w:hAnsi="Calibri" w:cs="Calibri"/>
        <w:sz w:val="22"/>
        <w:szCs w:val="22"/>
      </w:rPr>
      <w:fldChar w:fldCharType="begin"/>
    </w:r>
    <w:r w:rsidRPr="00941A2F">
      <w:rPr>
        <w:rStyle w:val="PageNumber"/>
        <w:rFonts w:ascii="Calibri" w:hAnsi="Calibri" w:cs="Calibri"/>
        <w:sz w:val="22"/>
        <w:szCs w:val="22"/>
      </w:rPr>
      <w:instrText xml:space="preserve"> PAGE </w:instrText>
    </w:r>
    <w:r w:rsidRPr="00941A2F">
      <w:rPr>
        <w:rStyle w:val="PageNumber"/>
        <w:rFonts w:ascii="Calibri" w:hAnsi="Calibri" w:cs="Calibri"/>
        <w:sz w:val="22"/>
        <w:szCs w:val="22"/>
      </w:rPr>
      <w:fldChar w:fldCharType="separate"/>
    </w:r>
    <w:r w:rsidR="00234825">
      <w:rPr>
        <w:rStyle w:val="PageNumber"/>
        <w:rFonts w:ascii="Calibri" w:hAnsi="Calibri" w:cs="Calibri"/>
        <w:noProof/>
        <w:sz w:val="22"/>
        <w:szCs w:val="22"/>
      </w:rPr>
      <w:t>1</w:t>
    </w:r>
    <w:r w:rsidRPr="00941A2F">
      <w:rPr>
        <w:rStyle w:val="PageNumber"/>
        <w:rFonts w:ascii="Calibri" w:hAnsi="Calibri" w:cs="Calibri"/>
        <w:sz w:val="22"/>
        <w:szCs w:val="22"/>
      </w:rPr>
      <w:fldChar w:fldCharType="end"/>
    </w:r>
    <w:r w:rsidRPr="00941A2F">
      <w:rPr>
        <w:rFonts w:ascii="Calibri" w:hAnsi="Calibri" w:cs="Calibri"/>
        <w:sz w:val="22"/>
        <w:szCs w:val="22"/>
      </w:rPr>
      <w:t xml:space="preserve"> of </w:t>
    </w:r>
    <w:r w:rsidRPr="00941A2F">
      <w:rPr>
        <w:rStyle w:val="PageNumber"/>
        <w:rFonts w:ascii="Calibri" w:hAnsi="Calibri" w:cs="Calibri"/>
        <w:sz w:val="22"/>
        <w:szCs w:val="22"/>
      </w:rPr>
      <w:fldChar w:fldCharType="begin"/>
    </w:r>
    <w:r w:rsidRPr="00941A2F">
      <w:rPr>
        <w:rStyle w:val="PageNumber"/>
        <w:rFonts w:ascii="Calibri" w:hAnsi="Calibri" w:cs="Calibri"/>
        <w:sz w:val="22"/>
        <w:szCs w:val="22"/>
      </w:rPr>
      <w:instrText xml:space="preserve"> NUMPAGES </w:instrText>
    </w:r>
    <w:r w:rsidRPr="00941A2F">
      <w:rPr>
        <w:rStyle w:val="PageNumber"/>
        <w:rFonts w:ascii="Calibri" w:hAnsi="Calibri" w:cs="Calibri"/>
        <w:sz w:val="22"/>
        <w:szCs w:val="22"/>
      </w:rPr>
      <w:fldChar w:fldCharType="separate"/>
    </w:r>
    <w:r w:rsidR="00234825">
      <w:rPr>
        <w:rStyle w:val="PageNumber"/>
        <w:rFonts w:ascii="Calibri" w:hAnsi="Calibri" w:cs="Calibri"/>
        <w:noProof/>
        <w:sz w:val="22"/>
        <w:szCs w:val="22"/>
      </w:rPr>
      <w:t>3</w:t>
    </w:r>
    <w:r w:rsidRPr="00941A2F">
      <w:rPr>
        <w:rStyle w:val="PageNumber"/>
        <w:rFonts w:ascii="Calibri" w:hAnsi="Calibri" w:cs="Calibri"/>
        <w:sz w:val="22"/>
        <w:szCs w:val="22"/>
      </w:rPr>
      <w:fldChar w:fldCharType="end"/>
    </w:r>
  </w:p>
  <w:p w14:paraId="4C74E9B0" w14:textId="77777777" w:rsidR="00C94DAD" w:rsidRDefault="00C94D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18143" w14:textId="77777777" w:rsidR="00396CBC" w:rsidRDefault="00396CBC" w:rsidP="003E5333">
      <w:r>
        <w:separator/>
      </w:r>
    </w:p>
    <w:p w14:paraId="18B8B80A" w14:textId="77777777" w:rsidR="00396CBC" w:rsidRDefault="00396CBC" w:rsidP="003E5333"/>
    <w:p w14:paraId="0179232A" w14:textId="77777777" w:rsidR="00396CBC" w:rsidRDefault="00396CBC" w:rsidP="003E5333"/>
    <w:p w14:paraId="1F46B955" w14:textId="77777777" w:rsidR="00396CBC" w:rsidRDefault="00396CBC" w:rsidP="003E5333"/>
    <w:p w14:paraId="7740B8C2" w14:textId="77777777" w:rsidR="00396CBC" w:rsidRDefault="00396CBC" w:rsidP="003E5333"/>
    <w:p w14:paraId="08FCEFBD" w14:textId="77777777" w:rsidR="00396CBC" w:rsidRDefault="00396CBC" w:rsidP="003E5333"/>
    <w:p w14:paraId="6A85EE43" w14:textId="77777777" w:rsidR="00396CBC" w:rsidRDefault="00396CBC" w:rsidP="003E5333"/>
    <w:p w14:paraId="2F1280EB" w14:textId="77777777" w:rsidR="00396CBC" w:rsidRDefault="00396CBC"/>
    <w:p w14:paraId="73E88585" w14:textId="77777777" w:rsidR="00396CBC" w:rsidRDefault="00396CBC"/>
    <w:p w14:paraId="3A572A77" w14:textId="77777777" w:rsidR="00396CBC" w:rsidRDefault="00396CBC"/>
  </w:footnote>
  <w:footnote w:type="continuationSeparator" w:id="0">
    <w:p w14:paraId="003121C5" w14:textId="77777777" w:rsidR="00396CBC" w:rsidRDefault="00396CBC" w:rsidP="003E5333">
      <w:r>
        <w:continuationSeparator/>
      </w:r>
    </w:p>
    <w:p w14:paraId="77E92C00" w14:textId="77777777" w:rsidR="00396CBC" w:rsidRDefault="00396CBC" w:rsidP="003E5333"/>
    <w:p w14:paraId="4749E700" w14:textId="77777777" w:rsidR="00396CBC" w:rsidRDefault="00396CBC" w:rsidP="003E5333"/>
    <w:p w14:paraId="792FBB8B" w14:textId="77777777" w:rsidR="00396CBC" w:rsidRDefault="00396CBC" w:rsidP="003E5333"/>
    <w:p w14:paraId="373ACDD1" w14:textId="77777777" w:rsidR="00396CBC" w:rsidRDefault="00396CBC" w:rsidP="003E5333"/>
    <w:p w14:paraId="65F68A63" w14:textId="77777777" w:rsidR="00396CBC" w:rsidRDefault="00396CBC" w:rsidP="003E5333"/>
    <w:p w14:paraId="3E27F266" w14:textId="77777777" w:rsidR="00396CBC" w:rsidRDefault="00396CBC" w:rsidP="003E5333"/>
    <w:p w14:paraId="1D8B0541" w14:textId="77777777" w:rsidR="00396CBC" w:rsidRDefault="00396CBC"/>
    <w:p w14:paraId="79554C0D" w14:textId="77777777" w:rsidR="00396CBC" w:rsidRDefault="00396CBC"/>
    <w:p w14:paraId="58538CD3" w14:textId="77777777" w:rsidR="00396CBC" w:rsidRDefault="00396CBC"/>
  </w:footnote>
  <w:footnote w:type="continuationNotice" w:id="1">
    <w:p w14:paraId="141708E4" w14:textId="77777777" w:rsidR="00396CBC" w:rsidRDefault="00396CBC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2E6E6" w14:textId="77777777" w:rsidR="00C94DAD" w:rsidRDefault="00C94DAD" w:rsidP="003E5333"/>
  <w:p w14:paraId="4260D73A" w14:textId="77777777" w:rsidR="00C94DAD" w:rsidRDefault="00C94DAD" w:rsidP="003E5333"/>
  <w:p w14:paraId="182DA576" w14:textId="77777777" w:rsidR="00C94DAD" w:rsidRDefault="00C94DAD" w:rsidP="003E5333"/>
  <w:p w14:paraId="2A316E18" w14:textId="77777777" w:rsidR="00C94DAD" w:rsidRDefault="00C94DAD" w:rsidP="000058BA"/>
  <w:p w14:paraId="45595A79" w14:textId="77777777" w:rsidR="00C94DAD" w:rsidRDefault="00C94DAD" w:rsidP="0094756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446"/>
      <w:gridCol w:w="6490"/>
    </w:tblGrid>
    <w:tr w:rsidR="00C94DAD" w14:paraId="1AA60B13" w14:textId="77777777" w:rsidTr="00D07D55">
      <w:tc>
        <w:tcPr>
          <w:tcW w:w="5076" w:type="dxa"/>
        </w:tcPr>
        <w:p w14:paraId="1D3474B5" w14:textId="56E79F4D" w:rsidR="00C94DAD" w:rsidRDefault="00C94DAD" w:rsidP="003E5333"/>
      </w:tc>
      <w:tc>
        <w:tcPr>
          <w:tcW w:w="8712" w:type="dxa"/>
        </w:tcPr>
        <w:p w14:paraId="006E1847" w14:textId="0ED7229E" w:rsidR="00C94DAD" w:rsidRDefault="006A5435" w:rsidP="003E5333">
          <w:pPr>
            <w:pStyle w:val="Header"/>
          </w:pPr>
          <w:r>
            <w:rPr>
              <w:noProof/>
            </w:rPr>
            <w:drawing>
              <wp:inline distT="0" distB="0" distL="0" distR="0" wp14:anchorId="6E57D279" wp14:editId="3A326C4F">
                <wp:extent cx="1192013" cy="819509"/>
                <wp:effectExtent l="0" t="0" r="0" b="0"/>
                <wp:docPr id="2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phic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104" cy="827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F03A2FB" w14:textId="77777777" w:rsidR="00C94DAD" w:rsidRDefault="00C94DAD" w:rsidP="004439D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074"/>
      <w:gridCol w:w="5862"/>
    </w:tblGrid>
    <w:tr w:rsidR="00C94DAD" w14:paraId="0CD98E8F" w14:textId="77777777" w:rsidTr="0085078B">
      <w:tc>
        <w:tcPr>
          <w:tcW w:w="5076" w:type="dxa"/>
        </w:tcPr>
        <w:p w14:paraId="2015BEE9" w14:textId="16B64790" w:rsidR="00D03E8B" w:rsidRPr="00D03E8B" w:rsidRDefault="007846E6" w:rsidP="007846E6">
          <w:pPr>
            <w:pStyle w:val="Header"/>
            <w:jc w:val="left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9E41A21" wp14:editId="6ECB5461">
                <wp:extent cx="1192013" cy="819509"/>
                <wp:effectExtent l="0" t="0" r="0" b="0"/>
                <wp:docPr id="1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phic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104" cy="827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12" w:type="dxa"/>
        </w:tcPr>
        <w:p w14:paraId="7D49A205" w14:textId="6B18FCAC" w:rsidR="00C94DAD" w:rsidRDefault="00C94DAD" w:rsidP="007846E6">
          <w:pPr>
            <w:pStyle w:val="Header"/>
            <w:jc w:val="left"/>
          </w:pPr>
        </w:p>
      </w:tc>
    </w:tr>
  </w:tbl>
  <w:p w14:paraId="113EB76E" w14:textId="77777777" w:rsidR="00C94DAD" w:rsidRDefault="00C94D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7DC4"/>
    <w:multiLevelType w:val="hybridMultilevel"/>
    <w:tmpl w:val="4D84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B0115"/>
    <w:multiLevelType w:val="hybridMultilevel"/>
    <w:tmpl w:val="3D0EC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22040"/>
    <w:multiLevelType w:val="hybridMultilevel"/>
    <w:tmpl w:val="95A08960"/>
    <w:lvl w:ilvl="0" w:tplc="5FEEB4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2C4C10"/>
    <w:multiLevelType w:val="multilevel"/>
    <w:tmpl w:val="B378942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 w15:restartNumberingAfterBreak="0">
    <w:nsid w:val="0B5F6CFA"/>
    <w:multiLevelType w:val="multilevel"/>
    <w:tmpl w:val="6364891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0B752B9B"/>
    <w:multiLevelType w:val="hybridMultilevel"/>
    <w:tmpl w:val="1FBEF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A0C32"/>
    <w:multiLevelType w:val="hybridMultilevel"/>
    <w:tmpl w:val="F48ADB04"/>
    <w:lvl w:ilvl="0" w:tplc="5804EBBE">
      <w:start w:val="1"/>
      <w:numFmt w:val="upp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4233CE"/>
    <w:multiLevelType w:val="hybridMultilevel"/>
    <w:tmpl w:val="4A00780C"/>
    <w:lvl w:ilvl="0" w:tplc="851292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32F12"/>
    <w:multiLevelType w:val="hybridMultilevel"/>
    <w:tmpl w:val="A8D0D84A"/>
    <w:lvl w:ilvl="0" w:tplc="EFFAF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645935"/>
    <w:multiLevelType w:val="multilevel"/>
    <w:tmpl w:val="1EC0308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0" w15:restartNumberingAfterBreak="0">
    <w:nsid w:val="198E09C5"/>
    <w:multiLevelType w:val="hybridMultilevel"/>
    <w:tmpl w:val="8AD20024"/>
    <w:lvl w:ilvl="0" w:tplc="5804EBBE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20705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2" w15:restartNumberingAfterBreak="0">
    <w:nsid w:val="1B553BCD"/>
    <w:multiLevelType w:val="hybridMultilevel"/>
    <w:tmpl w:val="A1665C34"/>
    <w:lvl w:ilvl="0" w:tplc="15A0FD2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F40E8"/>
    <w:multiLevelType w:val="hybridMultilevel"/>
    <w:tmpl w:val="2E143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21EDE"/>
    <w:multiLevelType w:val="hybridMultilevel"/>
    <w:tmpl w:val="9DE4C542"/>
    <w:lvl w:ilvl="0" w:tplc="5804EBBE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97102"/>
    <w:multiLevelType w:val="hybridMultilevel"/>
    <w:tmpl w:val="5A18A20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BA058C1"/>
    <w:multiLevelType w:val="multilevel"/>
    <w:tmpl w:val="F174900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448" w:hanging="648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ind w:left="2952" w:hanging="792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515160A"/>
    <w:multiLevelType w:val="hybridMultilevel"/>
    <w:tmpl w:val="DABCF98E"/>
    <w:lvl w:ilvl="0" w:tplc="86E69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3869C6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9" w15:restartNumberingAfterBreak="0">
    <w:nsid w:val="3BFB4011"/>
    <w:multiLevelType w:val="hybridMultilevel"/>
    <w:tmpl w:val="0D00F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3021E9"/>
    <w:multiLevelType w:val="multilevel"/>
    <w:tmpl w:val="56543F1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1" w15:restartNumberingAfterBreak="0">
    <w:nsid w:val="446637D9"/>
    <w:multiLevelType w:val="hybridMultilevel"/>
    <w:tmpl w:val="ED28D70A"/>
    <w:lvl w:ilvl="0" w:tplc="3CEC8FB0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9D5D5B"/>
    <w:multiLevelType w:val="hybridMultilevel"/>
    <w:tmpl w:val="9294C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A10276"/>
    <w:multiLevelType w:val="hybridMultilevel"/>
    <w:tmpl w:val="295E5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D71CA8"/>
    <w:multiLevelType w:val="hybridMultilevel"/>
    <w:tmpl w:val="35008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341BBD"/>
    <w:multiLevelType w:val="multilevel"/>
    <w:tmpl w:val="C576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B02DA"/>
    <w:multiLevelType w:val="hybridMultilevel"/>
    <w:tmpl w:val="4ABED7B8"/>
    <w:lvl w:ilvl="0" w:tplc="5804EBBE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964801"/>
    <w:multiLevelType w:val="hybridMultilevel"/>
    <w:tmpl w:val="7CB22192"/>
    <w:lvl w:ilvl="0" w:tplc="36AA9F2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0823084"/>
    <w:multiLevelType w:val="hybridMultilevel"/>
    <w:tmpl w:val="B8FA0776"/>
    <w:lvl w:ilvl="0" w:tplc="DC261E8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2335FC"/>
    <w:multiLevelType w:val="multilevel"/>
    <w:tmpl w:val="56543F1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0" w15:restartNumberingAfterBreak="0">
    <w:nsid w:val="6B4A4F83"/>
    <w:multiLevelType w:val="hybridMultilevel"/>
    <w:tmpl w:val="3C68D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D147C"/>
    <w:multiLevelType w:val="hybridMultilevel"/>
    <w:tmpl w:val="8D4ADEFA"/>
    <w:lvl w:ilvl="0" w:tplc="934445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EF16930"/>
    <w:multiLevelType w:val="multilevel"/>
    <w:tmpl w:val="6364891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3" w15:restartNumberingAfterBreak="0">
    <w:nsid w:val="707336E3"/>
    <w:multiLevelType w:val="hybridMultilevel"/>
    <w:tmpl w:val="A07E9F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8082973"/>
    <w:multiLevelType w:val="hybridMultilevel"/>
    <w:tmpl w:val="8E1A1548"/>
    <w:lvl w:ilvl="0" w:tplc="5442C58E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6178994">
    <w:abstractNumId w:val="34"/>
  </w:num>
  <w:num w:numId="2" w16cid:durableId="99953671">
    <w:abstractNumId w:val="18"/>
  </w:num>
  <w:num w:numId="3" w16cid:durableId="1765222766">
    <w:abstractNumId w:val="11"/>
  </w:num>
  <w:num w:numId="4" w16cid:durableId="1480490011">
    <w:abstractNumId w:val="19"/>
  </w:num>
  <w:num w:numId="5" w16cid:durableId="799152012">
    <w:abstractNumId w:val="23"/>
  </w:num>
  <w:num w:numId="6" w16cid:durableId="1817381790">
    <w:abstractNumId w:val="30"/>
  </w:num>
  <w:num w:numId="7" w16cid:durableId="1844054157">
    <w:abstractNumId w:val="22"/>
  </w:num>
  <w:num w:numId="8" w16cid:durableId="314530726">
    <w:abstractNumId w:val="28"/>
  </w:num>
  <w:num w:numId="9" w16cid:durableId="1527332973">
    <w:abstractNumId w:val="5"/>
  </w:num>
  <w:num w:numId="10" w16cid:durableId="429736271">
    <w:abstractNumId w:val="13"/>
  </w:num>
  <w:num w:numId="11" w16cid:durableId="19478701">
    <w:abstractNumId w:val="1"/>
  </w:num>
  <w:num w:numId="12" w16cid:durableId="708996793">
    <w:abstractNumId w:val="24"/>
  </w:num>
  <w:num w:numId="13" w16cid:durableId="194002902">
    <w:abstractNumId w:val="26"/>
  </w:num>
  <w:num w:numId="14" w16cid:durableId="742987663">
    <w:abstractNumId w:val="2"/>
  </w:num>
  <w:num w:numId="15" w16cid:durableId="1142036459">
    <w:abstractNumId w:val="10"/>
  </w:num>
  <w:num w:numId="16" w16cid:durableId="1383672391">
    <w:abstractNumId w:val="14"/>
  </w:num>
  <w:num w:numId="17" w16cid:durableId="912393401">
    <w:abstractNumId w:val="20"/>
  </w:num>
  <w:num w:numId="18" w16cid:durableId="57092664">
    <w:abstractNumId w:val="6"/>
  </w:num>
  <w:num w:numId="19" w16cid:durableId="1650939600">
    <w:abstractNumId w:val="15"/>
  </w:num>
  <w:num w:numId="20" w16cid:durableId="1496415874">
    <w:abstractNumId w:val="4"/>
  </w:num>
  <w:num w:numId="21" w16cid:durableId="71977437">
    <w:abstractNumId w:val="29"/>
  </w:num>
  <w:num w:numId="22" w16cid:durableId="1425494090">
    <w:abstractNumId w:val="9"/>
  </w:num>
  <w:num w:numId="23" w16cid:durableId="1399858343">
    <w:abstractNumId w:val="16"/>
  </w:num>
  <w:num w:numId="24" w16cid:durableId="1163475466">
    <w:abstractNumId w:val="32"/>
  </w:num>
  <w:num w:numId="25" w16cid:durableId="229462304">
    <w:abstractNumId w:val="0"/>
  </w:num>
  <w:num w:numId="26" w16cid:durableId="1641954611">
    <w:abstractNumId w:val="25"/>
  </w:num>
  <w:num w:numId="27" w16cid:durableId="1378697743">
    <w:abstractNumId w:val="21"/>
  </w:num>
  <w:num w:numId="28" w16cid:durableId="410279689">
    <w:abstractNumId w:val="33"/>
  </w:num>
  <w:num w:numId="29" w16cid:durableId="40256092">
    <w:abstractNumId w:val="3"/>
  </w:num>
  <w:num w:numId="30" w16cid:durableId="728383677">
    <w:abstractNumId w:val="31"/>
  </w:num>
  <w:num w:numId="31" w16cid:durableId="1693721393">
    <w:abstractNumId w:val="7"/>
  </w:num>
  <w:num w:numId="32" w16cid:durableId="608664216">
    <w:abstractNumId w:val="8"/>
  </w:num>
  <w:num w:numId="33" w16cid:durableId="1266305185">
    <w:abstractNumId w:val="12"/>
  </w:num>
  <w:num w:numId="34" w16cid:durableId="2036072732">
    <w:abstractNumId w:val="17"/>
  </w:num>
  <w:num w:numId="35" w16cid:durableId="1637024801">
    <w:abstractNumId w:val="2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mirrorMargins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EB4"/>
    <w:rsid w:val="000003BD"/>
    <w:rsid w:val="00001801"/>
    <w:rsid w:val="00003D93"/>
    <w:rsid w:val="000058BA"/>
    <w:rsid w:val="00005A2D"/>
    <w:rsid w:val="000104B4"/>
    <w:rsid w:val="0001193A"/>
    <w:rsid w:val="00015424"/>
    <w:rsid w:val="00015489"/>
    <w:rsid w:val="0002054F"/>
    <w:rsid w:val="00020F0E"/>
    <w:rsid w:val="00021E8E"/>
    <w:rsid w:val="00023840"/>
    <w:rsid w:val="00027E5C"/>
    <w:rsid w:val="0003043C"/>
    <w:rsid w:val="000311AD"/>
    <w:rsid w:val="0003244D"/>
    <w:rsid w:val="00033345"/>
    <w:rsid w:val="00034633"/>
    <w:rsid w:val="00035D0B"/>
    <w:rsid w:val="000366AD"/>
    <w:rsid w:val="00037909"/>
    <w:rsid w:val="00041689"/>
    <w:rsid w:val="000427AA"/>
    <w:rsid w:val="00043F5F"/>
    <w:rsid w:val="00047CC0"/>
    <w:rsid w:val="00050059"/>
    <w:rsid w:val="00050A45"/>
    <w:rsid w:val="00054376"/>
    <w:rsid w:val="0005462A"/>
    <w:rsid w:val="00054B27"/>
    <w:rsid w:val="00055A35"/>
    <w:rsid w:val="00056854"/>
    <w:rsid w:val="00056C1D"/>
    <w:rsid w:val="000574A5"/>
    <w:rsid w:val="0005791D"/>
    <w:rsid w:val="000605B3"/>
    <w:rsid w:val="00061D43"/>
    <w:rsid w:val="000625D8"/>
    <w:rsid w:val="000629FF"/>
    <w:rsid w:val="00066B78"/>
    <w:rsid w:val="00066C98"/>
    <w:rsid w:val="000673DA"/>
    <w:rsid w:val="00067B20"/>
    <w:rsid w:val="00067FE2"/>
    <w:rsid w:val="000707A4"/>
    <w:rsid w:val="00071D8A"/>
    <w:rsid w:val="00073137"/>
    <w:rsid w:val="00074EF6"/>
    <w:rsid w:val="00075F23"/>
    <w:rsid w:val="00076312"/>
    <w:rsid w:val="00085AF5"/>
    <w:rsid w:val="00087122"/>
    <w:rsid w:val="00087595"/>
    <w:rsid w:val="0008779D"/>
    <w:rsid w:val="0009025B"/>
    <w:rsid w:val="00090FBC"/>
    <w:rsid w:val="000913BB"/>
    <w:rsid w:val="00093492"/>
    <w:rsid w:val="00094046"/>
    <w:rsid w:val="000947A9"/>
    <w:rsid w:val="0009520A"/>
    <w:rsid w:val="00095CB2"/>
    <w:rsid w:val="00096899"/>
    <w:rsid w:val="000A0515"/>
    <w:rsid w:val="000A0D67"/>
    <w:rsid w:val="000A37AC"/>
    <w:rsid w:val="000A37F8"/>
    <w:rsid w:val="000A38C3"/>
    <w:rsid w:val="000A6812"/>
    <w:rsid w:val="000B009A"/>
    <w:rsid w:val="000B1190"/>
    <w:rsid w:val="000B41E9"/>
    <w:rsid w:val="000B5143"/>
    <w:rsid w:val="000B6962"/>
    <w:rsid w:val="000B6AEA"/>
    <w:rsid w:val="000B6C85"/>
    <w:rsid w:val="000B7433"/>
    <w:rsid w:val="000C0388"/>
    <w:rsid w:val="000C18DD"/>
    <w:rsid w:val="000C50AC"/>
    <w:rsid w:val="000C5542"/>
    <w:rsid w:val="000C565B"/>
    <w:rsid w:val="000C5D2B"/>
    <w:rsid w:val="000C64EC"/>
    <w:rsid w:val="000C7517"/>
    <w:rsid w:val="000C7FF4"/>
    <w:rsid w:val="000D11AA"/>
    <w:rsid w:val="000D154E"/>
    <w:rsid w:val="000D158A"/>
    <w:rsid w:val="000D1E99"/>
    <w:rsid w:val="000E18D2"/>
    <w:rsid w:val="000E3F2B"/>
    <w:rsid w:val="000E5D02"/>
    <w:rsid w:val="000E62B7"/>
    <w:rsid w:val="000F09DC"/>
    <w:rsid w:val="000F0EDA"/>
    <w:rsid w:val="000F12CD"/>
    <w:rsid w:val="000F1DD4"/>
    <w:rsid w:val="000F248C"/>
    <w:rsid w:val="000F3416"/>
    <w:rsid w:val="000F3D58"/>
    <w:rsid w:val="000F3E7F"/>
    <w:rsid w:val="000F67B4"/>
    <w:rsid w:val="000F72A6"/>
    <w:rsid w:val="000F77A0"/>
    <w:rsid w:val="000F798B"/>
    <w:rsid w:val="00100084"/>
    <w:rsid w:val="001020A4"/>
    <w:rsid w:val="00102227"/>
    <w:rsid w:val="00103EF3"/>
    <w:rsid w:val="00104E4E"/>
    <w:rsid w:val="00106038"/>
    <w:rsid w:val="00111243"/>
    <w:rsid w:val="001125EA"/>
    <w:rsid w:val="001127A9"/>
    <w:rsid w:val="00115504"/>
    <w:rsid w:val="00116DCB"/>
    <w:rsid w:val="0011713C"/>
    <w:rsid w:val="001204F7"/>
    <w:rsid w:val="00121622"/>
    <w:rsid w:val="0012200F"/>
    <w:rsid w:val="001222AB"/>
    <w:rsid w:val="001238AF"/>
    <w:rsid w:val="00127416"/>
    <w:rsid w:val="001279DB"/>
    <w:rsid w:val="001319EA"/>
    <w:rsid w:val="00132FCD"/>
    <w:rsid w:val="0013341B"/>
    <w:rsid w:val="001349C5"/>
    <w:rsid w:val="00134AB2"/>
    <w:rsid w:val="001364B2"/>
    <w:rsid w:val="001369EC"/>
    <w:rsid w:val="00136BCA"/>
    <w:rsid w:val="001374F9"/>
    <w:rsid w:val="00140253"/>
    <w:rsid w:val="001410A1"/>
    <w:rsid w:val="0014152D"/>
    <w:rsid w:val="00141DDB"/>
    <w:rsid w:val="00142492"/>
    <w:rsid w:val="001426BA"/>
    <w:rsid w:val="00143296"/>
    <w:rsid w:val="00143E1C"/>
    <w:rsid w:val="001442DD"/>
    <w:rsid w:val="00145556"/>
    <w:rsid w:val="00146EB1"/>
    <w:rsid w:val="00151D3B"/>
    <w:rsid w:val="00153759"/>
    <w:rsid w:val="001541FB"/>
    <w:rsid w:val="00154A42"/>
    <w:rsid w:val="001552DF"/>
    <w:rsid w:val="00156120"/>
    <w:rsid w:val="001577A0"/>
    <w:rsid w:val="00160217"/>
    <w:rsid w:val="00160843"/>
    <w:rsid w:val="00161485"/>
    <w:rsid w:val="00162989"/>
    <w:rsid w:val="00163656"/>
    <w:rsid w:val="00164B12"/>
    <w:rsid w:val="001679C6"/>
    <w:rsid w:val="00167C12"/>
    <w:rsid w:val="00167C75"/>
    <w:rsid w:val="00167CD0"/>
    <w:rsid w:val="00167F60"/>
    <w:rsid w:val="0017301C"/>
    <w:rsid w:val="00174CB7"/>
    <w:rsid w:val="00176B45"/>
    <w:rsid w:val="001774FF"/>
    <w:rsid w:val="00177DC7"/>
    <w:rsid w:val="00180326"/>
    <w:rsid w:val="00180D2E"/>
    <w:rsid w:val="001811BA"/>
    <w:rsid w:val="00181BFC"/>
    <w:rsid w:val="00183730"/>
    <w:rsid w:val="001846E4"/>
    <w:rsid w:val="00184CCA"/>
    <w:rsid w:val="00186999"/>
    <w:rsid w:val="00187E0E"/>
    <w:rsid w:val="001917F8"/>
    <w:rsid w:val="0019265B"/>
    <w:rsid w:val="001926CE"/>
    <w:rsid w:val="00192E60"/>
    <w:rsid w:val="00193A5F"/>
    <w:rsid w:val="001951CA"/>
    <w:rsid w:val="00195580"/>
    <w:rsid w:val="00195EC3"/>
    <w:rsid w:val="00196189"/>
    <w:rsid w:val="001966F3"/>
    <w:rsid w:val="001974B2"/>
    <w:rsid w:val="001974B5"/>
    <w:rsid w:val="00197AFE"/>
    <w:rsid w:val="00197B91"/>
    <w:rsid w:val="00197F36"/>
    <w:rsid w:val="001A0B4C"/>
    <w:rsid w:val="001A0C00"/>
    <w:rsid w:val="001A1179"/>
    <w:rsid w:val="001A27EA"/>
    <w:rsid w:val="001B03EC"/>
    <w:rsid w:val="001B0BCA"/>
    <w:rsid w:val="001B33F5"/>
    <w:rsid w:val="001B3506"/>
    <w:rsid w:val="001B3610"/>
    <w:rsid w:val="001B56C0"/>
    <w:rsid w:val="001B60AC"/>
    <w:rsid w:val="001B7C01"/>
    <w:rsid w:val="001C0450"/>
    <w:rsid w:val="001C133A"/>
    <w:rsid w:val="001C222A"/>
    <w:rsid w:val="001C35B6"/>
    <w:rsid w:val="001C363D"/>
    <w:rsid w:val="001C441F"/>
    <w:rsid w:val="001C5EA6"/>
    <w:rsid w:val="001C6259"/>
    <w:rsid w:val="001C6352"/>
    <w:rsid w:val="001C6592"/>
    <w:rsid w:val="001C68F4"/>
    <w:rsid w:val="001C6EEB"/>
    <w:rsid w:val="001D09C0"/>
    <w:rsid w:val="001D24DB"/>
    <w:rsid w:val="001D2756"/>
    <w:rsid w:val="001D33CB"/>
    <w:rsid w:val="001D48F7"/>
    <w:rsid w:val="001E0B91"/>
    <w:rsid w:val="001E2D38"/>
    <w:rsid w:val="001E2D7C"/>
    <w:rsid w:val="001E528D"/>
    <w:rsid w:val="001E5AD9"/>
    <w:rsid w:val="001E5C14"/>
    <w:rsid w:val="001E74F8"/>
    <w:rsid w:val="001E7F82"/>
    <w:rsid w:val="001F0E59"/>
    <w:rsid w:val="001F17AB"/>
    <w:rsid w:val="001F26FA"/>
    <w:rsid w:val="001F2EB3"/>
    <w:rsid w:val="001F5DB1"/>
    <w:rsid w:val="00200040"/>
    <w:rsid w:val="0020072A"/>
    <w:rsid w:val="00201800"/>
    <w:rsid w:val="002030F3"/>
    <w:rsid w:val="002031AF"/>
    <w:rsid w:val="00203586"/>
    <w:rsid w:val="00203E2D"/>
    <w:rsid w:val="00206269"/>
    <w:rsid w:val="00206A8C"/>
    <w:rsid w:val="00210409"/>
    <w:rsid w:val="00213288"/>
    <w:rsid w:val="002135FF"/>
    <w:rsid w:val="002141D3"/>
    <w:rsid w:val="002147A3"/>
    <w:rsid w:val="002148F5"/>
    <w:rsid w:val="00214C95"/>
    <w:rsid w:val="00216B78"/>
    <w:rsid w:val="00216F20"/>
    <w:rsid w:val="00217AAF"/>
    <w:rsid w:val="00224237"/>
    <w:rsid w:val="00224E6F"/>
    <w:rsid w:val="00224EC3"/>
    <w:rsid w:val="00226908"/>
    <w:rsid w:val="00226B1E"/>
    <w:rsid w:val="002331B9"/>
    <w:rsid w:val="00233B77"/>
    <w:rsid w:val="00234825"/>
    <w:rsid w:val="00234AF7"/>
    <w:rsid w:val="00235700"/>
    <w:rsid w:val="00235C3D"/>
    <w:rsid w:val="00235C89"/>
    <w:rsid w:val="0024348F"/>
    <w:rsid w:val="00243D85"/>
    <w:rsid w:val="00244878"/>
    <w:rsid w:val="002468E5"/>
    <w:rsid w:val="002469B1"/>
    <w:rsid w:val="00247227"/>
    <w:rsid w:val="00247638"/>
    <w:rsid w:val="00247667"/>
    <w:rsid w:val="002501A0"/>
    <w:rsid w:val="0025065A"/>
    <w:rsid w:val="00252313"/>
    <w:rsid w:val="0025255D"/>
    <w:rsid w:val="00252C30"/>
    <w:rsid w:val="002550D7"/>
    <w:rsid w:val="00255FFD"/>
    <w:rsid w:val="00260A79"/>
    <w:rsid w:val="00261392"/>
    <w:rsid w:val="0026281A"/>
    <w:rsid w:val="00262B3A"/>
    <w:rsid w:val="00263077"/>
    <w:rsid w:val="0027086B"/>
    <w:rsid w:val="00271587"/>
    <w:rsid w:val="00271A26"/>
    <w:rsid w:val="00271A87"/>
    <w:rsid w:val="002720C0"/>
    <w:rsid w:val="00275502"/>
    <w:rsid w:val="00275541"/>
    <w:rsid w:val="002777E1"/>
    <w:rsid w:val="0027799F"/>
    <w:rsid w:val="002807C6"/>
    <w:rsid w:val="00280BCD"/>
    <w:rsid w:val="002836B1"/>
    <w:rsid w:val="00283871"/>
    <w:rsid w:val="00284E60"/>
    <w:rsid w:val="0028507A"/>
    <w:rsid w:val="00285529"/>
    <w:rsid w:val="002858D3"/>
    <w:rsid w:val="00285D46"/>
    <w:rsid w:val="002867E5"/>
    <w:rsid w:val="00290A06"/>
    <w:rsid w:val="00291119"/>
    <w:rsid w:val="00291125"/>
    <w:rsid w:val="00293139"/>
    <w:rsid w:val="0029372A"/>
    <w:rsid w:val="00293A9D"/>
    <w:rsid w:val="00294107"/>
    <w:rsid w:val="00297A3E"/>
    <w:rsid w:val="00297FA2"/>
    <w:rsid w:val="002A149F"/>
    <w:rsid w:val="002A163E"/>
    <w:rsid w:val="002A19F2"/>
    <w:rsid w:val="002A1D5C"/>
    <w:rsid w:val="002A2CED"/>
    <w:rsid w:val="002A2DD0"/>
    <w:rsid w:val="002A35E3"/>
    <w:rsid w:val="002A402B"/>
    <w:rsid w:val="002A52FF"/>
    <w:rsid w:val="002A5BCC"/>
    <w:rsid w:val="002A5DA5"/>
    <w:rsid w:val="002A5F95"/>
    <w:rsid w:val="002A6A99"/>
    <w:rsid w:val="002A6B70"/>
    <w:rsid w:val="002A7533"/>
    <w:rsid w:val="002A7906"/>
    <w:rsid w:val="002B0B75"/>
    <w:rsid w:val="002B1284"/>
    <w:rsid w:val="002B167B"/>
    <w:rsid w:val="002B1C52"/>
    <w:rsid w:val="002B33C0"/>
    <w:rsid w:val="002B3A77"/>
    <w:rsid w:val="002B3C8C"/>
    <w:rsid w:val="002B43C0"/>
    <w:rsid w:val="002B7A20"/>
    <w:rsid w:val="002C2022"/>
    <w:rsid w:val="002C282E"/>
    <w:rsid w:val="002C4F47"/>
    <w:rsid w:val="002C59F0"/>
    <w:rsid w:val="002C6927"/>
    <w:rsid w:val="002C6FA6"/>
    <w:rsid w:val="002C7A2C"/>
    <w:rsid w:val="002D3D25"/>
    <w:rsid w:val="002D63F3"/>
    <w:rsid w:val="002D7D83"/>
    <w:rsid w:val="002E22F0"/>
    <w:rsid w:val="002E26E3"/>
    <w:rsid w:val="002E3A6C"/>
    <w:rsid w:val="002E62E8"/>
    <w:rsid w:val="002E65D2"/>
    <w:rsid w:val="002F0B92"/>
    <w:rsid w:val="002F0BD3"/>
    <w:rsid w:val="002F2C0B"/>
    <w:rsid w:val="002F2E3B"/>
    <w:rsid w:val="002F5241"/>
    <w:rsid w:val="002F6777"/>
    <w:rsid w:val="002F6F6C"/>
    <w:rsid w:val="00301424"/>
    <w:rsid w:val="0030242E"/>
    <w:rsid w:val="003050A5"/>
    <w:rsid w:val="003050E0"/>
    <w:rsid w:val="00305518"/>
    <w:rsid w:val="00305645"/>
    <w:rsid w:val="0030602A"/>
    <w:rsid w:val="003071E9"/>
    <w:rsid w:val="003125D9"/>
    <w:rsid w:val="00312687"/>
    <w:rsid w:val="0031272F"/>
    <w:rsid w:val="003150BB"/>
    <w:rsid w:val="003167F2"/>
    <w:rsid w:val="003176FB"/>
    <w:rsid w:val="00322A6E"/>
    <w:rsid w:val="00322B82"/>
    <w:rsid w:val="003243CA"/>
    <w:rsid w:val="00326F3E"/>
    <w:rsid w:val="00327506"/>
    <w:rsid w:val="003276D9"/>
    <w:rsid w:val="0033171C"/>
    <w:rsid w:val="003320AC"/>
    <w:rsid w:val="00332113"/>
    <w:rsid w:val="00332892"/>
    <w:rsid w:val="00333B24"/>
    <w:rsid w:val="00333CAC"/>
    <w:rsid w:val="00335B22"/>
    <w:rsid w:val="00337425"/>
    <w:rsid w:val="00337F59"/>
    <w:rsid w:val="00340446"/>
    <w:rsid w:val="00342E87"/>
    <w:rsid w:val="00345E14"/>
    <w:rsid w:val="003460C5"/>
    <w:rsid w:val="00346A27"/>
    <w:rsid w:val="00346F79"/>
    <w:rsid w:val="003505EB"/>
    <w:rsid w:val="00350BD6"/>
    <w:rsid w:val="003510D6"/>
    <w:rsid w:val="003535AD"/>
    <w:rsid w:val="00353755"/>
    <w:rsid w:val="003548AF"/>
    <w:rsid w:val="003566B0"/>
    <w:rsid w:val="003568DD"/>
    <w:rsid w:val="00356F4D"/>
    <w:rsid w:val="0035760F"/>
    <w:rsid w:val="0036130A"/>
    <w:rsid w:val="00364473"/>
    <w:rsid w:val="0036773B"/>
    <w:rsid w:val="00367FDA"/>
    <w:rsid w:val="003713B3"/>
    <w:rsid w:val="003713F8"/>
    <w:rsid w:val="00372385"/>
    <w:rsid w:val="00373A73"/>
    <w:rsid w:val="00374860"/>
    <w:rsid w:val="0037628C"/>
    <w:rsid w:val="003812C7"/>
    <w:rsid w:val="0038301D"/>
    <w:rsid w:val="0038355D"/>
    <w:rsid w:val="00383995"/>
    <w:rsid w:val="00383AF0"/>
    <w:rsid w:val="00384773"/>
    <w:rsid w:val="00385CE5"/>
    <w:rsid w:val="00385F22"/>
    <w:rsid w:val="003862C6"/>
    <w:rsid w:val="00390601"/>
    <w:rsid w:val="0039186C"/>
    <w:rsid w:val="00391B30"/>
    <w:rsid w:val="00392C39"/>
    <w:rsid w:val="00393EC0"/>
    <w:rsid w:val="00394E56"/>
    <w:rsid w:val="00395CF5"/>
    <w:rsid w:val="00396CBC"/>
    <w:rsid w:val="00396F6C"/>
    <w:rsid w:val="003A1648"/>
    <w:rsid w:val="003A1D25"/>
    <w:rsid w:val="003A21D1"/>
    <w:rsid w:val="003A2317"/>
    <w:rsid w:val="003A2F5C"/>
    <w:rsid w:val="003A36DB"/>
    <w:rsid w:val="003A4852"/>
    <w:rsid w:val="003A7AD0"/>
    <w:rsid w:val="003B0BFE"/>
    <w:rsid w:val="003B13DB"/>
    <w:rsid w:val="003B217A"/>
    <w:rsid w:val="003B3FA0"/>
    <w:rsid w:val="003B50FC"/>
    <w:rsid w:val="003B6768"/>
    <w:rsid w:val="003B6CB9"/>
    <w:rsid w:val="003C107C"/>
    <w:rsid w:val="003C1291"/>
    <w:rsid w:val="003C13CE"/>
    <w:rsid w:val="003C3084"/>
    <w:rsid w:val="003C346E"/>
    <w:rsid w:val="003C5E55"/>
    <w:rsid w:val="003C5ED9"/>
    <w:rsid w:val="003C6D6F"/>
    <w:rsid w:val="003C7FAA"/>
    <w:rsid w:val="003D359C"/>
    <w:rsid w:val="003D36CA"/>
    <w:rsid w:val="003D71C2"/>
    <w:rsid w:val="003D7489"/>
    <w:rsid w:val="003D74C1"/>
    <w:rsid w:val="003E5333"/>
    <w:rsid w:val="003E579F"/>
    <w:rsid w:val="003E785C"/>
    <w:rsid w:val="003E7DB9"/>
    <w:rsid w:val="003F00CD"/>
    <w:rsid w:val="003F22C8"/>
    <w:rsid w:val="003F34E2"/>
    <w:rsid w:val="003F4563"/>
    <w:rsid w:val="003F466D"/>
    <w:rsid w:val="003F595B"/>
    <w:rsid w:val="003F7347"/>
    <w:rsid w:val="00400A4D"/>
    <w:rsid w:val="00400E67"/>
    <w:rsid w:val="004011DB"/>
    <w:rsid w:val="00401E33"/>
    <w:rsid w:val="0040222D"/>
    <w:rsid w:val="00404915"/>
    <w:rsid w:val="00404C47"/>
    <w:rsid w:val="004067C7"/>
    <w:rsid w:val="00406EAB"/>
    <w:rsid w:val="00410AE4"/>
    <w:rsid w:val="00410E69"/>
    <w:rsid w:val="004169A0"/>
    <w:rsid w:val="00421CE2"/>
    <w:rsid w:val="00421F03"/>
    <w:rsid w:val="004227F6"/>
    <w:rsid w:val="004234FF"/>
    <w:rsid w:val="00423DC3"/>
    <w:rsid w:val="00424008"/>
    <w:rsid w:val="00424BB5"/>
    <w:rsid w:val="00425AE9"/>
    <w:rsid w:val="00426975"/>
    <w:rsid w:val="00426DA5"/>
    <w:rsid w:val="004271A7"/>
    <w:rsid w:val="00427F4E"/>
    <w:rsid w:val="0043045C"/>
    <w:rsid w:val="0043080C"/>
    <w:rsid w:val="004310CE"/>
    <w:rsid w:val="00432F07"/>
    <w:rsid w:val="004333C9"/>
    <w:rsid w:val="004333F2"/>
    <w:rsid w:val="00435C3C"/>
    <w:rsid w:val="00435EDC"/>
    <w:rsid w:val="00435F2E"/>
    <w:rsid w:val="004361A7"/>
    <w:rsid w:val="00437D08"/>
    <w:rsid w:val="0044240C"/>
    <w:rsid w:val="004438B4"/>
    <w:rsid w:val="004439D3"/>
    <w:rsid w:val="00444F4F"/>
    <w:rsid w:val="00445AEE"/>
    <w:rsid w:val="00445B38"/>
    <w:rsid w:val="00446172"/>
    <w:rsid w:val="00447DDD"/>
    <w:rsid w:val="004502CA"/>
    <w:rsid w:val="004533F4"/>
    <w:rsid w:val="00457301"/>
    <w:rsid w:val="00457673"/>
    <w:rsid w:val="004613EA"/>
    <w:rsid w:val="00461E43"/>
    <w:rsid w:val="004628DF"/>
    <w:rsid w:val="00463C77"/>
    <w:rsid w:val="00464999"/>
    <w:rsid w:val="00465E06"/>
    <w:rsid w:val="0046708C"/>
    <w:rsid w:val="00471BA5"/>
    <w:rsid w:val="00472506"/>
    <w:rsid w:val="0047471F"/>
    <w:rsid w:val="00475F6E"/>
    <w:rsid w:val="00476C55"/>
    <w:rsid w:val="0048012D"/>
    <w:rsid w:val="00480D90"/>
    <w:rsid w:val="00481C25"/>
    <w:rsid w:val="004844BB"/>
    <w:rsid w:val="00484729"/>
    <w:rsid w:val="00485E75"/>
    <w:rsid w:val="00486C22"/>
    <w:rsid w:val="00486F84"/>
    <w:rsid w:val="004872A9"/>
    <w:rsid w:val="00493441"/>
    <w:rsid w:val="004A0004"/>
    <w:rsid w:val="004A1030"/>
    <w:rsid w:val="004A10B7"/>
    <w:rsid w:val="004A2A05"/>
    <w:rsid w:val="004A3817"/>
    <w:rsid w:val="004A3B65"/>
    <w:rsid w:val="004A4F23"/>
    <w:rsid w:val="004A5DF1"/>
    <w:rsid w:val="004A61D0"/>
    <w:rsid w:val="004A67EC"/>
    <w:rsid w:val="004B2233"/>
    <w:rsid w:val="004B2713"/>
    <w:rsid w:val="004B27F7"/>
    <w:rsid w:val="004B37C6"/>
    <w:rsid w:val="004B526F"/>
    <w:rsid w:val="004B5B92"/>
    <w:rsid w:val="004C2573"/>
    <w:rsid w:val="004C39B6"/>
    <w:rsid w:val="004D15D9"/>
    <w:rsid w:val="004D4BC9"/>
    <w:rsid w:val="004D4F53"/>
    <w:rsid w:val="004D52B0"/>
    <w:rsid w:val="004D57D6"/>
    <w:rsid w:val="004D66D2"/>
    <w:rsid w:val="004D6DDE"/>
    <w:rsid w:val="004D6F1D"/>
    <w:rsid w:val="004D7206"/>
    <w:rsid w:val="004D7924"/>
    <w:rsid w:val="004D7AE5"/>
    <w:rsid w:val="004E07B6"/>
    <w:rsid w:val="004E25E7"/>
    <w:rsid w:val="004E2892"/>
    <w:rsid w:val="004E58B9"/>
    <w:rsid w:val="004E78E8"/>
    <w:rsid w:val="004F03C1"/>
    <w:rsid w:val="004F13A6"/>
    <w:rsid w:val="004F1D96"/>
    <w:rsid w:val="004F3641"/>
    <w:rsid w:val="004F5214"/>
    <w:rsid w:val="004F5A59"/>
    <w:rsid w:val="004F7CC9"/>
    <w:rsid w:val="00500955"/>
    <w:rsid w:val="0050247A"/>
    <w:rsid w:val="00502691"/>
    <w:rsid w:val="00502FA7"/>
    <w:rsid w:val="00504049"/>
    <w:rsid w:val="00504876"/>
    <w:rsid w:val="00505AF0"/>
    <w:rsid w:val="00505D55"/>
    <w:rsid w:val="005061CD"/>
    <w:rsid w:val="005065B8"/>
    <w:rsid w:val="00506D77"/>
    <w:rsid w:val="00506F16"/>
    <w:rsid w:val="00510D7C"/>
    <w:rsid w:val="00511652"/>
    <w:rsid w:val="00511D37"/>
    <w:rsid w:val="005126BA"/>
    <w:rsid w:val="00513444"/>
    <w:rsid w:val="005147F1"/>
    <w:rsid w:val="0051559E"/>
    <w:rsid w:val="00515853"/>
    <w:rsid w:val="00517B40"/>
    <w:rsid w:val="005209E6"/>
    <w:rsid w:val="0052404B"/>
    <w:rsid w:val="00525705"/>
    <w:rsid w:val="00526BE9"/>
    <w:rsid w:val="00526C1F"/>
    <w:rsid w:val="00526E9F"/>
    <w:rsid w:val="005271F0"/>
    <w:rsid w:val="00527226"/>
    <w:rsid w:val="00527822"/>
    <w:rsid w:val="00530C41"/>
    <w:rsid w:val="00532A16"/>
    <w:rsid w:val="00532E80"/>
    <w:rsid w:val="00533CA4"/>
    <w:rsid w:val="005351DC"/>
    <w:rsid w:val="00536C3C"/>
    <w:rsid w:val="00537122"/>
    <w:rsid w:val="0053770B"/>
    <w:rsid w:val="00542BCC"/>
    <w:rsid w:val="00542EA3"/>
    <w:rsid w:val="00542FC4"/>
    <w:rsid w:val="00545055"/>
    <w:rsid w:val="0054652A"/>
    <w:rsid w:val="0055070F"/>
    <w:rsid w:val="00550CA8"/>
    <w:rsid w:val="005522F7"/>
    <w:rsid w:val="0055343E"/>
    <w:rsid w:val="005554A5"/>
    <w:rsid w:val="00555811"/>
    <w:rsid w:val="005569CE"/>
    <w:rsid w:val="0055700F"/>
    <w:rsid w:val="00557DFA"/>
    <w:rsid w:val="00557FED"/>
    <w:rsid w:val="005604ED"/>
    <w:rsid w:val="00560E27"/>
    <w:rsid w:val="005633E5"/>
    <w:rsid w:val="0056477F"/>
    <w:rsid w:val="005662F8"/>
    <w:rsid w:val="00566700"/>
    <w:rsid w:val="00567711"/>
    <w:rsid w:val="00570FF1"/>
    <w:rsid w:val="005710C7"/>
    <w:rsid w:val="0057366D"/>
    <w:rsid w:val="0057387A"/>
    <w:rsid w:val="005752AC"/>
    <w:rsid w:val="00576996"/>
    <w:rsid w:val="00576B2F"/>
    <w:rsid w:val="00577342"/>
    <w:rsid w:val="00577398"/>
    <w:rsid w:val="00577518"/>
    <w:rsid w:val="005779E6"/>
    <w:rsid w:val="00581BF2"/>
    <w:rsid w:val="00581F82"/>
    <w:rsid w:val="00582064"/>
    <w:rsid w:val="005828ED"/>
    <w:rsid w:val="00583340"/>
    <w:rsid w:val="005851A8"/>
    <w:rsid w:val="005858F8"/>
    <w:rsid w:val="00590CC6"/>
    <w:rsid w:val="00593139"/>
    <w:rsid w:val="005936E6"/>
    <w:rsid w:val="0059439E"/>
    <w:rsid w:val="0059599C"/>
    <w:rsid w:val="005A05E5"/>
    <w:rsid w:val="005A223A"/>
    <w:rsid w:val="005A2479"/>
    <w:rsid w:val="005A357E"/>
    <w:rsid w:val="005A389C"/>
    <w:rsid w:val="005A5C71"/>
    <w:rsid w:val="005A718D"/>
    <w:rsid w:val="005A7192"/>
    <w:rsid w:val="005A78E2"/>
    <w:rsid w:val="005B0EB0"/>
    <w:rsid w:val="005B14F7"/>
    <w:rsid w:val="005B18ED"/>
    <w:rsid w:val="005B1940"/>
    <w:rsid w:val="005B2908"/>
    <w:rsid w:val="005B2959"/>
    <w:rsid w:val="005B3AE8"/>
    <w:rsid w:val="005B45A3"/>
    <w:rsid w:val="005B4D72"/>
    <w:rsid w:val="005B5D26"/>
    <w:rsid w:val="005B64E1"/>
    <w:rsid w:val="005B781A"/>
    <w:rsid w:val="005C0D35"/>
    <w:rsid w:val="005C1C8A"/>
    <w:rsid w:val="005C7C7B"/>
    <w:rsid w:val="005D0E09"/>
    <w:rsid w:val="005D196D"/>
    <w:rsid w:val="005D1A4E"/>
    <w:rsid w:val="005D1C15"/>
    <w:rsid w:val="005D225F"/>
    <w:rsid w:val="005D4C9F"/>
    <w:rsid w:val="005E36CC"/>
    <w:rsid w:val="005E390F"/>
    <w:rsid w:val="005E4C15"/>
    <w:rsid w:val="005E533B"/>
    <w:rsid w:val="005E5341"/>
    <w:rsid w:val="005E5C2F"/>
    <w:rsid w:val="005E6583"/>
    <w:rsid w:val="005E7F1C"/>
    <w:rsid w:val="005F33FE"/>
    <w:rsid w:val="005F5473"/>
    <w:rsid w:val="005F6804"/>
    <w:rsid w:val="005F7653"/>
    <w:rsid w:val="005F7950"/>
    <w:rsid w:val="00600FA8"/>
    <w:rsid w:val="00602867"/>
    <w:rsid w:val="00603A02"/>
    <w:rsid w:val="00603C66"/>
    <w:rsid w:val="006055F8"/>
    <w:rsid w:val="006057C2"/>
    <w:rsid w:val="00605C85"/>
    <w:rsid w:val="00611C45"/>
    <w:rsid w:val="00612729"/>
    <w:rsid w:val="0061390B"/>
    <w:rsid w:val="0061429F"/>
    <w:rsid w:val="00614C67"/>
    <w:rsid w:val="00615931"/>
    <w:rsid w:val="00615E7A"/>
    <w:rsid w:val="00617F6E"/>
    <w:rsid w:val="006208A1"/>
    <w:rsid w:val="006262EE"/>
    <w:rsid w:val="0062788D"/>
    <w:rsid w:val="0063046A"/>
    <w:rsid w:val="006307C7"/>
    <w:rsid w:val="00630C5A"/>
    <w:rsid w:val="006311F5"/>
    <w:rsid w:val="00632103"/>
    <w:rsid w:val="006324C8"/>
    <w:rsid w:val="00633B39"/>
    <w:rsid w:val="00633C46"/>
    <w:rsid w:val="00634206"/>
    <w:rsid w:val="00634799"/>
    <w:rsid w:val="00635EB1"/>
    <w:rsid w:val="00636BED"/>
    <w:rsid w:val="00636D0B"/>
    <w:rsid w:val="00637CEB"/>
    <w:rsid w:val="00640595"/>
    <w:rsid w:val="00642AB6"/>
    <w:rsid w:val="00642D19"/>
    <w:rsid w:val="006432EA"/>
    <w:rsid w:val="006443E5"/>
    <w:rsid w:val="0065019E"/>
    <w:rsid w:val="00650774"/>
    <w:rsid w:val="00650FB7"/>
    <w:rsid w:val="00652B0B"/>
    <w:rsid w:val="006532EC"/>
    <w:rsid w:val="00654C37"/>
    <w:rsid w:val="0065533B"/>
    <w:rsid w:val="00656976"/>
    <w:rsid w:val="006575A3"/>
    <w:rsid w:val="00660AD8"/>
    <w:rsid w:val="00662CA1"/>
    <w:rsid w:val="00664269"/>
    <w:rsid w:val="00666851"/>
    <w:rsid w:val="00667CC3"/>
    <w:rsid w:val="0067021C"/>
    <w:rsid w:val="006715F2"/>
    <w:rsid w:val="00672A11"/>
    <w:rsid w:val="00672AEC"/>
    <w:rsid w:val="00673EBC"/>
    <w:rsid w:val="0067526E"/>
    <w:rsid w:val="00680824"/>
    <w:rsid w:val="00680F15"/>
    <w:rsid w:val="006824F0"/>
    <w:rsid w:val="006832B7"/>
    <w:rsid w:val="00686C7D"/>
    <w:rsid w:val="00687D8D"/>
    <w:rsid w:val="006909A4"/>
    <w:rsid w:val="00690E44"/>
    <w:rsid w:val="006935DA"/>
    <w:rsid w:val="006949FC"/>
    <w:rsid w:val="0069630F"/>
    <w:rsid w:val="006965A1"/>
    <w:rsid w:val="006A0914"/>
    <w:rsid w:val="006A1014"/>
    <w:rsid w:val="006A2902"/>
    <w:rsid w:val="006A4684"/>
    <w:rsid w:val="006A4998"/>
    <w:rsid w:val="006A4C87"/>
    <w:rsid w:val="006A5435"/>
    <w:rsid w:val="006A633B"/>
    <w:rsid w:val="006A68AE"/>
    <w:rsid w:val="006B19CE"/>
    <w:rsid w:val="006B289C"/>
    <w:rsid w:val="006B4005"/>
    <w:rsid w:val="006B540D"/>
    <w:rsid w:val="006B56A7"/>
    <w:rsid w:val="006B6171"/>
    <w:rsid w:val="006B6304"/>
    <w:rsid w:val="006B65AB"/>
    <w:rsid w:val="006B6BB2"/>
    <w:rsid w:val="006B6E7C"/>
    <w:rsid w:val="006B78A4"/>
    <w:rsid w:val="006C05E7"/>
    <w:rsid w:val="006C0B34"/>
    <w:rsid w:val="006C2283"/>
    <w:rsid w:val="006C2675"/>
    <w:rsid w:val="006C3207"/>
    <w:rsid w:val="006C3E25"/>
    <w:rsid w:val="006C4CD7"/>
    <w:rsid w:val="006C7275"/>
    <w:rsid w:val="006D060F"/>
    <w:rsid w:val="006D1A00"/>
    <w:rsid w:val="006D208F"/>
    <w:rsid w:val="006D27EA"/>
    <w:rsid w:val="006D3BFA"/>
    <w:rsid w:val="006D6670"/>
    <w:rsid w:val="006D78D2"/>
    <w:rsid w:val="006D7EC2"/>
    <w:rsid w:val="006E0310"/>
    <w:rsid w:val="006E05FC"/>
    <w:rsid w:val="006E0AED"/>
    <w:rsid w:val="006E16BC"/>
    <w:rsid w:val="006E2389"/>
    <w:rsid w:val="006E26BE"/>
    <w:rsid w:val="006E5460"/>
    <w:rsid w:val="006E5D83"/>
    <w:rsid w:val="006E69BA"/>
    <w:rsid w:val="006E7868"/>
    <w:rsid w:val="006E7930"/>
    <w:rsid w:val="006F0278"/>
    <w:rsid w:val="006F1C12"/>
    <w:rsid w:val="006F5D71"/>
    <w:rsid w:val="006F6438"/>
    <w:rsid w:val="006F78FB"/>
    <w:rsid w:val="00700A9D"/>
    <w:rsid w:val="00700A9F"/>
    <w:rsid w:val="00701334"/>
    <w:rsid w:val="00701FB5"/>
    <w:rsid w:val="007038E1"/>
    <w:rsid w:val="00706A5F"/>
    <w:rsid w:val="00707BBD"/>
    <w:rsid w:val="00710F96"/>
    <w:rsid w:val="007110DB"/>
    <w:rsid w:val="00711CB1"/>
    <w:rsid w:val="0071338E"/>
    <w:rsid w:val="007146F9"/>
    <w:rsid w:val="00715188"/>
    <w:rsid w:val="00715432"/>
    <w:rsid w:val="00715814"/>
    <w:rsid w:val="00717B7A"/>
    <w:rsid w:val="0072018E"/>
    <w:rsid w:val="007231D3"/>
    <w:rsid w:val="00725D54"/>
    <w:rsid w:val="00730933"/>
    <w:rsid w:val="007315FC"/>
    <w:rsid w:val="00731AAA"/>
    <w:rsid w:val="0073390A"/>
    <w:rsid w:val="00736549"/>
    <w:rsid w:val="00742F58"/>
    <w:rsid w:val="00745ADE"/>
    <w:rsid w:val="00750195"/>
    <w:rsid w:val="00752EB9"/>
    <w:rsid w:val="007539FF"/>
    <w:rsid w:val="00754202"/>
    <w:rsid w:val="00754E8A"/>
    <w:rsid w:val="007574D5"/>
    <w:rsid w:val="00761106"/>
    <w:rsid w:val="007629C0"/>
    <w:rsid w:val="00763C88"/>
    <w:rsid w:val="0076780A"/>
    <w:rsid w:val="00770911"/>
    <w:rsid w:val="0077183B"/>
    <w:rsid w:val="00774DEF"/>
    <w:rsid w:val="007761F7"/>
    <w:rsid w:val="007774E2"/>
    <w:rsid w:val="0077A7D7"/>
    <w:rsid w:val="00782DB6"/>
    <w:rsid w:val="007843D2"/>
    <w:rsid w:val="007846E6"/>
    <w:rsid w:val="00786464"/>
    <w:rsid w:val="00786A74"/>
    <w:rsid w:val="00787010"/>
    <w:rsid w:val="00787183"/>
    <w:rsid w:val="007920AF"/>
    <w:rsid w:val="00795697"/>
    <w:rsid w:val="007A02B5"/>
    <w:rsid w:val="007A46C2"/>
    <w:rsid w:val="007A5B01"/>
    <w:rsid w:val="007A5C9C"/>
    <w:rsid w:val="007A607F"/>
    <w:rsid w:val="007A7436"/>
    <w:rsid w:val="007B2A89"/>
    <w:rsid w:val="007B3A24"/>
    <w:rsid w:val="007C061B"/>
    <w:rsid w:val="007C0AD0"/>
    <w:rsid w:val="007C206E"/>
    <w:rsid w:val="007C2B3E"/>
    <w:rsid w:val="007C2C92"/>
    <w:rsid w:val="007C42C4"/>
    <w:rsid w:val="007C4AC9"/>
    <w:rsid w:val="007C6424"/>
    <w:rsid w:val="007C680D"/>
    <w:rsid w:val="007C77AE"/>
    <w:rsid w:val="007D007A"/>
    <w:rsid w:val="007D0304"/>
    <w:rsid w:val="007D08C0"/>
    <w:rsid w:val="007D11BD"/>
    <w:rsid w:val="007D153E"/>
    <w:rsid w:val="007D16B5"/>
    <w:rsid w:val="007D1E03"/>
    <w:rsid w:val="007D4B49"/>
    <w:rsid w:val="007D4F16"/>
    <w:rsid w:val="007D5A73"/>
    <w:rsid w:val="007D615C"/>
    <w:rsid w:val="007D6879"/>
    <w:rsid w:val="007D6953"/>
    <w:rsid w:val="007D70CB"/>
    <w:rsid w:val="007E0194"/>
    <w:rsid w:val="007E12ED"/>
    <w:rsid w:val="007E167B"/>
    <w:rsid w:val="007E3358"/>
    <w:rsid w:val="007E3E08"/>
    <w:rsid w:val="007E4056"/>
    <w:rsid w:val="007E4F7C"/>
    <w:rsid w:val="007E5D25"/>
    <w:rsid w:val="007E76E1"/>
    <w:rsid w:val="007F0F1C"/>
    <w:rsid w:val="007F0FA0"/>
    <w:rsid w:val="007F258C"/>
    <w:rsid w:val="007F3B9B"/>
    <w:rsid w:val="007F5CA2"/>
    <w:rsid w:val="007F6E44"/>
    <w:rsid w:val="007F7D87"/>
    <w:rsid w:val="007F7E79"/>
    <w:rsid w:val="007F7F50"/>
    <w:rsid w:val="008004D8"/>
    <w:rsid w:val="0080186C"/>
    <w:rsid w:val="0080324E"/>
    <w:rsid w:val="00803742"/>
    <w:rsid w:val="00804BF8"/>
    <w:rsid w:val="0080633F"/>
    <w:rsid w:val="008066D0"/>
    <w:rsid w:val="00806E26"/>
    <w:rsid w:val="0080713B"/>
    <w:rsid w:val="00807450"/>
    <w:rsid w:val="0081127A"/>
    <w:rsid w:val="00813A3B"/>
    <w:rsid w:val="00814CE3"/>
    <w:rsid w:val="00814FD8"/>
    <w:rsid w:val="008154AB"/>
    <w:rsid w:val="00815639"/>
    <w:rsid w:val="00816ADF"/>
    <w:rsid w:val="00816FA4"/>
    <w:rsid w:val="008203D7"/>
    <w:rsid w:val="00820C04"/>
    <w:rsid w:val="00821A4C"/>
    <w:rsid w:val="00822859"/>
    <w:rsid w:val="008257BE"/>
    <w:rsid w:val="008265F2"/>
    <w:rsid w:val="008305F8"/>
    <w:rsid w:val="00830E6A"/>
    <w:rsid w:val="00831324"/>
    <w:rsid w:val="00832683"/>
    <w:rsid w:val="00832C0D"/>
    <w:rsid w:val="00833275"/>
    <w:rsid w:val="00833EC0"/>
    <w:rsid w:val="00834B7B"/>
    <w:rsid w:val="008365B7"/>
    <w:rsid w:val="0084166F"/>
    <w:rsid w:val="0084185D"/>
    <w:rsid w:val="00842365"/>
    <w:rsid w:val="0084239B"/>
    <w:rsid w:val="0084424A"/>
    <w:rsid w:val="008454E8"/>
    <w:rsid w:val="00845BDD"/>
    <w:rsid w:val="00845D8E"/>
    <w:rsid w:val="00847807"/>
    <w:rsid w:val="00847CD7"/>
    <w:rsid w:val="008500BF"/>
    <w:rsid w:val="0085078B"/>
    <w:rsid w:val="00851E45"/>
    <w:rsid w:val="00851FA2"/>
    <w:rsid w:val="008553F6"/>
    <w:rsid w:val="0085697E"/>
    <w:rsid w:val="00857ED2"/>
    <w:rsid w:val="008650CC"/>
    <w:rsid w:val="008672AE"/>
    <w:rsid w:val="00871272"/>
    <w:rsid w:val="00872208"/>
    <w:rsid w:val="00872AF0"/>
    <w:rsid w:val="00872B46"/>
    <w:rsid w:val="00873716"/>
    <w:rsid w:val="00874A52"/>
    <w:rsid w:val="00875276"/>
    <w:rsid w:val="00875366"/>
    <w:rsid w:val="00876ADD"/>
    <w:rsid w:val="00880052"/>
    <w:rsid w:val="008806DF"/>
    <w:rsid w:val="00882F3F"/>
    <w:rsid w:val="00883D89"/>
    <w:rsid w:val="0088420B"/>
    <w:rsid w:val="00884BAE"/>
    <w:rsid w:val="00885669"/>
    <w:rsid w:val="00885826"/>
    <w:rsid w:val="00885DB7"/>
    <w:rsid w:val="00887175"/>
    <w:rsid w:val="0088734C"/>
    <w:rsid w:val="008876E6"/>
    <w:rsid w:val="00887D8E"/>
    <w:rsid w:val="00890E89"/>
    <w:rsid w:val="008929E4"/>
    <w:rsid w:val="008964F8"/>
    <w:rsid w:val="008969FC"/>
    <w:rsid w:val="008A1CD6"/>
    <w:rsid w:val="008A2EBC"/>
    <w:rsid w:val="008A3189"/>
    <w:rsid w:val="008A557C"/>
    <w:rsid w:val="008A59AF"/>
    <w:rsid w:val="008A75CB"/>
    <w:rsid w:val="008B0338"/>
    <w:rsid w:val="008B2036"/>
    <w:rsid w:val="008B43DB"/>
    <w:rsid w:val="008B49E2"/>
    <w:rsid w:val="008B52CB"/>
    <w:rsid w:val="008B53CA"/>
    <w:rsid w:val="008B5515"/>
    <w:rsid w:val="008B593B"/>
    <w:rsid w:val="008C23CB"/>
    <w:rsid w:val="008C2DFF"/>
    <w:rsid w:val="008C73F6"/>
    <w:rsid w:val="008C7614"/>
    <w:rsid w:val="008D051D"/>
    <w:rsid w:val="008D23B8"/>
    <w:rsid w:val="008D531C"/>
    <w:rsid w:val="008D58BD"/>
    <w:rsid w:val="008D5C74"/>
    <w:rsid w:val="008D5EE1"/>
    <w:rsid w:val="008D6A67"/>
    <w:rsid w:val="008D6B57"/>
    <w:rsid w:val="008D7110"/>
    <w:rsid w:val="008E1E4C"/>
    <w:rsid w:val="008E3A29"/>
    <w:rsid w:val="008E4E9E"/>
    <w:rsid w:val="008E5859"/>
    <w:rsid w:val="008E58DF"/>
    <w:rsid w:val="008E5AD3"/>
    <w:rsid w:val="008E5EA6"/>
    <w:rsid w:val="008E605F"/>
    <w:rsid w:val="008E6528"/>
    <w:rsid w:val="008F12D9"/>
    <w:rsid w:val="008F145A"/>
    <w:rsid w:val="008F188A"/>
    <w:rsid w:val="008F4690"/>
    <w:rsid w:val="008F53D0"/>
    <w:rsid w:val="008F6BBA"/>
    <w:rsid w:val="008F7E09"/>
    <w:rsid w:val="00900032"/>
    <w:rsid w:val="00900889"/>
    <w:rsid w:val="00900FC9"/>
    <w:rsid w:val="00902A92"/>
    <w:rsid w:val="00902C6D"/>
    <w:rsid w:val="009036CF"/>
    <w:rsid w:val="009054FC"/>
    <w:rsid w:val="00905D33"/>
    <w:rsid w:val="00911835"/>
    <w:rsid w:val="00911B34"/>
    <w:rsid w:val="00911B5E"/>
    <w:rsid w:val="009121BD"/>
    <w:rsid w:val="0091265F"/>
    <w:rsid w:val="0091279E"/>
    <w:rsid w:val="00913B0B"/>
    <w:rsid w:val="00914F5F"/>
    <w:rsid w:val="009164B7"/>
    <w:rsid w:val="00916B96"/>
    <w:rsid w:val="00917DAE"/>
    <w:rsid w:val="00920245"/>
    <w:rsid w:val="0092042E"/>
    <w:rsid w:val="00920EB5"/>
    <w:rsid w:val="00921A72"/>
    <w:rsid w:val="009242A8"/>
    <w:rsid w:val="00925A4C"/>
    <w:rsid w:val="00925EA7"/>
    <w:rsid w:val="00927087"/>
    <w:rsid w:val="009305F7"/>
    <w:rsid w:val="009317F0"/>
    <w:rsid w:val="00931C22"/>
    <w:rsid w:val="00931C9D"/>
    <w:rsid w:val="00931D5E"/>
    <w:rsid w:val="009328B7"/>
    <w:rsid w:val="00935848"/>
    <w:rsid w:val="009366B5"/>
    <w:rsid w:val="009376B7"/>
    <w:rsid w:val="00940C4B"/>
    <w:rsid w:val="00941A2F"/>
    <w:rsid w:val="009430C2"/>
    <w:rsid w:val="00943D08"/>
    <w:rsid w:val="00944822"/>
    <w:rsid w:val="00945AB2"/>
    <w:rsid w:val="0094728D"/>
    <w:rsid w:val="0094756C"/>
    <w:rsid w:val="00950266"/>
    <w:rsid w:val="00950CEF"/>
    <w:rsid w:val="00952728"/>
    <w:rsid w:val="00953EA3"/>
    <w:rsid w:val="0095620B"/>
    <w:rsid w:val="009573F2"/>
    <w:rsid w:val="00957799"/>
    <w:rsid w:val="009578B0"/>
    <w:rsid w:val="00957902"/>
    <w:rsid w:val="009647F0"/>
    <w:rsid w:val="00964FF5"/>
    <w:rsid w:val="009659A8"/>
    <w:rsid w:val="00967005"/>
    <w:rsid w:val="0097784D"/>
    <w:rsid w:val="00980567"/>
    <w:rsid w:val="00983951"/>
    <w:rsid w:val="00984400"/>
    <w:rsid w:val="00984853"/>
    <w:rsid w:val="00985BA2"/>
    <w:rsid w:val="009911E9"/>
    <w:rsid w:val="00991A34"/>
    <w:rsid w:val="00992196"/>
    <w:rsid w:val="00992F46"/>
    <w:rsid w:val="009961C4"/>
    <w:rsid w:val="009966AD"/>
    <w:rsid w:val="00996A3B"/>
    <w:rsid w:val="00996C27"/>
    <w:rsid w:val="009979FB"/>
    <w:rsid w:val="009A0656"/>
    <w:rsid w:val="009A1395"/>
    <w:rsid w:val="009A2767"/>
    <w:rsid w:val="009A340B"/>
    <w:rsid w:val="009A3815"/>
    <w:rsid w:val="009A4267"/>
    <w:rsid w:val="009B085A"/>
    <w:rsid w:val="009B0BC4"/>
    <w:rsid w:val="009B127E"/>
    <w:rsid w:val="009B1664"/>
    <w:rsid w:val="009B1ACF"/>
    <w:rsid w:val="009B1F47"/>
    <w:rsid w:val="009B2F40"/>
    <w:rsid w:val="009B4520"/>
    <w:rsid w:val="009B4EB1"/>
    <w:rsid w:val="009B5094"/>
    <w:rsid w:val="009B5112"/>
    <w:rsid w:val="009B6C87"/>
    <w:rsid w:val="009B6D9A"/>
    <w:rsid w:val="009B6F3E"/>
    <w:rsid w:val="009B7337"/>
    <w:rsid w:val="009C0163"/>
    <w:rsid w:val="009C1108"/>
    <w:rsid w:val="009C3B48"/>
    <w:rsid w:val="009C3B66"/>
    <w:rsid w:val="009C41D3"/>
    <w:rsid w:val="009C4648"/>
    <w:rsid w:val="009C56B7"/>
    <w:rsid w:val="009C5BAA"/>
    <w:rsid w:val="009C5C2E"/>
    <w:rsid w:val="009C67DF"/>
    <w:rsid w:val="009C7F98"/>
    <w:rsid w:val="009D3493"/>
    <w:rsid w:val="009D49E2"/>
    <w:rsid w:val="009D4A0D"/>
    <w:rsid w:val="009D4B51"/>
    <w:rsid w:val="009D7E3B"/>
    <w:rsid w:val="009E1F5A"/>
    <w:rsid w:val="009E2097"/>
    <w:rsid w:val="009E2E0C"/>
    <w:rsid w:val="009E4CBF"/>
    <w:rsid w:val="009E5FF1"/>
    <w:rsid w:val="009F049A"/>
    <w:rsid w:val="009F0628"/>
    <w:rsid w:val="009F1DB3"/>
    <w:rsid w:val="009F300C"/>
    <w:rsid w:val="009F4D2C"/>
    <w:rsid w:val="009F5980"/>
    <w:rsid w:val="00A008BF"/>
    <w:rsid w:val="00A017D3"/>
    <w:rsid w:val="00A02AD4"/>
    <w:rsid w:val="00A02C77"/>
    <w:rsid w:val="00A03169"/>
    <w:rsid w:val="00A0343B"/>
    <w:rsid w:val="00A034D6"/>
    <w:rsid w:val="00A03D8B"/>
    <w:rsid w:val="00A0503D"/>
    <w:rsid w:val="00A059A1"/>
    <w:rsid w:val="00A07979"/>
    <w:rsid w:val="00A07C60"/>
    <w:rsid w:val="00A107C7"/>
    <w:rsid w:val="00A130A1"/>
    <w:rsid w:val="00A13B86"/>
    <w:rsid w:val="00A143B9"/>
    <w:rsid w:val="00A17371"/>
    <w:rsid w:val="00A2137A"/>
    <w:rsid w:val="00A22FA6"/>
    <w:rsid w:val="00A23416"/>
    <w:rsid w:val="00A237AD"/>
    <w:rsid w:val="00A25F76"/>
    <w:rsid w:val="00A26B12"/>
    <w:rsid w:val="00A27864"/>
    <w:rsid w:val="00A3027C"/>
    <w:rsid w:val="00A30908"/>
    <w:rsid w:val="00A310A4"/>
    <w:rsid w:val="00A32536"/>
    <w:rsid w:val="00A32974"/>
    <w:rsid w:val="00A35109"/>
    <w:rsid w:val="00A35288"/>
    <w:rsid w:val="00A40FF9"/>
    <w:rsid w:val="00A42372"/>
    <w:rsid w:val="00A43008"/>
    <w:rsid w:val="00A435D7"/>
    <w:rsid w:val="00A4570B"/>
    <w:rsid w:val="00A45982"/>
    <w:rsid w:val="00A47940"/>
    <w:rsid w:val="00A50B9B"/>
    <w:rsid w:val="00A51CBF"/>
    <w:rsid w:val="00A523FA"/>
    <w:rsid w:val="00A52D7E"/>
    <w:rsid w:val="00A53573"/>
    <w:rsid w:val="00A5490E"/>
    <w:rsid w:val="00A54C46"/>
    <w:rsid w:val="00A56AB0"/>
    <w:rsid w:val="00A56D49"/>
    <w:rsid w:val="00A56FDB"/>
    <w:rsid w:val="00A57B95"/>
    <w:rsid w:val="00A618AA"/>
    <w:rsid w:val="00A61B8C"/>
    <w:rsid w:val="00A61DEF"/>
    <w:rsid w:val="00A62C18"/>
    <w:rsid w:val="00A63245"/>
    <w:rsid w:val="00A65B65"/>
    <w:rsid w:val="00A670F2"/>
    <w:rsid w:val="00A7006B"/>
    <w:rsid w:val="00A708D1"/>
    <w:rsid w:val="00A71C97"/>
    <w:rsid w:val="00A72722"/>
    <w:rsid w:val="00A7294B"/>
    <w:rsid w:val="00A74245"/>
    <w:rsid w:val="00A74F57"/>
    <w:rsid w:val="00A756B6"/>
    <w:rsid w:val="00A75A66"/>
    <w:rsid w:val="00A7677F"/>
    <w:rsid w:val="00A81DAA"/>
    <w:rsid w:val="00A822BE"/>
    <w:rsid w:val="00A82F5A"/>
    <w:rsid w:val="00A83276"/>
    <w:rsid w:val="00A9308C"/>
    <w:rsid w:val="00A944CB"/>
    <w:rsid w:val="00A94D98"/>
    <w:rsid w:val="00A96892"/>
    <w:rsid w:val="00A96A34"/>
    <w:rsid w:val="00A978D8"/>
    <w:rsid w:val="00A97B33"/>
    <w:rsid w:val="00AA1E24"/>
    <w:rsid w:val="00AA3100"/>
    <w:rsid w:val="00AA3658"/>
    <w:rsid w:val="00AA613D"/>
    <w:rsid w:val="00AA6395"/>
    <w:rsid w:val="00AA678D"/>
    <w:rsid w:val="00AB1E27"/>
    <w:rsid w:val="00AB201E"/>
    <w:rsid w:val="00AB28E7"/>
    <w:rsid w:val="00AB2AFB"/>
    <w:rsid w:val="00AB2EA8"/>
    <w:rsid w:val="00AB419D"/>
    <w:rsid w:val="00AB453B"/>
    <w:rsid w:val="00AB5E1E"/>
    <w:rsid w:val="00AB662A"/>
    <w:rsid w:val="00AB6779"/>
    <w:rsid w:val="00AB7E3E"/>
    <w:rsid w:val="00AC21A0"/>
    <w:rsid w:val="00AC28F8"/>
    <w:rsid w:val="00AC2D19"/>
    <w:rsid w:val="00AC4580"/>
    <w:rsid w:val="00AC4A7A"/>
    <w:rsid w:val="00AC552D"/>
    <w:rsid w:val="00AC77A9"/>
    <w:rsid w:val="00AD081D"/>
    <w:rsid w:val="00AD1128"/>
    <w:rsid w:val="00AD2DE4"/>
    <w:rsid w:val="00AD394D"/>
    <w:rsid w:val="00AD3B7F"/>
    <w:rsid w:val="00AD4E00"/>
    <w:rsid w:val="00AD6C6E"/>
    <w:rsid w:val="00AD6F2B"/>
    <w:rsid w:val="00AD7CFC"/>
    <w:rsid w:val="00AE105C"/>
    <w:rsid w:val="00AE1912"/>
    <w:rsid w:val="00AE1E0E"/>
    <w:rsid w:val="00AE21D3"/>
    <w:rsid w:val="00AE2A98"/>
    <w:rsid w:val="00AE321D"/>
    <w:rsid w:val="00AE4648"/>
    <w:rsid w:val="00AE478D"/>
    <w:rsid w:val="00AE5DE2"/>
    <w:rsid w:val="00AF0800"/>
    <w:rsid w:val="00AF08E1"/>
    <w:rsid w:val="00AF1376"/>
    <w:rsid w:val="00AF27DD"/>
    <w:rsid w:val="00AF3F03"/>
    <w:rsid w:val="00AF5951"/>
    <w:rsid w:val="00AF5E05"/>
    <w:rsid w:val="00AF6E8A"/>
    <w:rsid w:val="00AF7202"/>
    <w:rsid w:val="00AF795A"/>
    <w:rsid w:val="00B023C5"/>
    <w:rsid w:val="00B0304D"/>
    <w:rsid w:val="00B051A6"/>
    <w:rsid w:val="00B05231"/>
    <w:rsid w:val="00B06140"/>
    <w:rsid w:val="00B06451"/>
    <w:rsid w:val="00B07918"/>
    <w:rsid w:val="00B07ACA"/>
    <w:rsid w:val="00B108AD"/>
    <w:rsid w:val="00B10C13"/>
    <w:rsid w:val="00B127AE"/>
    <w:rsid w:val="00B14AD5"/>
    <w:rsid w:val="00B16A91"/>
    <w:rsid w:val="00B1709C"/>
    <w:rsid w:val="00B20ED2"/>
    <w:rsid w:val="00B22A9A"/>
    <w:rsid w:val="00B23595"/>
    <w:rsid w:val="00B246F7"/>
    <w:rsid w:val="00B25927"/>
    <w:rsid w:val="00B266C6"/>
    <w:rsid w:val="00B279DF"/>
    <w:rsid w:val="00B3021C"/>
    <w:rsid w:val="00B303F0"/>
    <w:rsid w:val="00B305F8"/>
    <w:rsid w:val="00B306F6"/>
    <w:rsid w:val="00B30F42"/>
    <w:rsid w:val="00B3209B"/>
    <w:rsid w:val="00B34D36"/>
    <w:rsid w:val="00B3555A"/>
    <w:rsid w:val="00B40128"/>
    <w:rsid w:val="00B403D0"/>
    <w:rsid w:val="00B40D79"/>
    <w:rsid w:val="00B40E80"/>
    <w:rsid w:val="00B412F6"/>
    <w:rsid w:val="00B4154C"/>
    <w:rsid w:val="00B41CEC"/>
    <w:rsid w:val="00B439BC"/>
    <w:rsid w:val="00B4483E"/>
    <w:rsid w:val="00B44852"/>
    <w:rsid w:val="00B451AF"/>
    <w:rsid w:val="00B451D4"/>
    <w:rsid w:val="00B45D98"/>
    <w:rsid w:val="00B45DD1"/>
    <w:rsid w:val="00B46F78"/>
    <w:rsid w:val="00B4711A"/>
    <w:rsid w:val="00B47457"/>
    <w:rsid w:val="00B52C87"/>
    <w:rsid w:val="00B532C7"/>
    <w:rsid w:val="00B53DE6"/>
    <w:rsid w:val="00B56D96"/>
    <w:rsid w:val="00B605C2"/>
    <w:rsid w:val="00B60F17"/>
    <w:rsid w:val="00B636C6"/>
    <w:rsid w:val="00B63E94"/>
    <w:rsid w:val="00B63EC4"/>
    <w:rsid w:val="00B646BB"/>
    <w:rsid w:val="00B646EE"/>
    <w:rsid w:val="00B66CA1"/>
    <w:rsid w:val="00B6707F"/>
    <w:rsid w:val="00B735A3"/>
    <w:rsid w:val="00B740FC"/>
    <w:rsid w:val="00B744E1"/>
    <w:rsid w:val="00B754CA"/>
    <w:rsid w:val="00B7764F"/>
    <w:rsid w:val="00B776F5"/>
    <w:rsid w:val="00B81027"/>
    <w:rsid w:val="00B8128D"/>
    <w:rsid w:val="00B818A0"/>
    <w:rsid w:val="00B825B0"/>
    <w:rsid w:val="00B82BEE"/>
    <w:rsid w:val="00B832F1"/>
    <w:rsid w:val="00B8342D"/>
    <w:rsid w:val="00B8482B"/>
    <w:rsid w:val="00B84D7E"/>
    <w:rsid w:val="00B84DA4"/>
    <w:rsid w:val="00B85EB9"/>
    <w:rsid w:val="00B861A2"/>
    <w:rsid w:val="00B86BA6"/>
    <w:rsid w:val="00B86D5A"/>
    <w:rsid w:val="00B90482"/>
    <w:rsid w:val="00B924F4"/>
    <w:rsid w:val="00B931C6"/>
    <w:rsid w:val="00B9325A"/>
    <w:rsid w:val="00B96030"/>
    <w:rsid w:val="00B96EA3"/>
    <w:rsid w:val="00BA043A"/>
    <w:rsid w:val="00BA0FCF"/>
    <w:rsid w:val="00BA1527"/>
    <w:rsid w:val="00BA2839"/>
    <w:rsid w:val="00BA2C64"/>
    <w:rsid w:val="00BA4205"/>
    <w:rsid w:val="00BB0374"/>
    <w:rsid w:val="00BB3A0A"/>
    <w:rsid w:val="00BB3D0F"/>
    <w:rsid w:val="00BB41D8"/>
    <w:rsid w:val="00BB4FA5"/>
    <w:rsid w:val="00BB5E0F"/>
    <w:rsid w:val="00BB774E"/>
    <w:rsid w:val="00BC04F3"/>
    <w:rsid w:val="00BC2234"/>
    <w:rsid w:val="00BC4FB5"/>
    <w:rsid w:val="00BC5FC6"/>
    <w:rsid w:val="00BC6A0B"/>
    <w:rsid w:val="00BC6E96"/>
    <w:rsid w:val="00BD01F9"/>
    <w:rsid w:val="00BD0EB6"/>
    <w:rsid w:val="00BD0F32"/>
    <w:rsid w:val="00BD33FC"/>
    <w:rsid w:val="00BD3462"/>
    <w:rsid w:val="00BD3982"/>
    <w:rsid w:val="00BD5932"/>
    <w:rsid w:val="00BD7065"/>
    <w:rsid w:val="00BD723B"/>
    <w:rsid w:val="00BE0964"/>
    <w:rsid w:val="00BE165B"/>
    <w:rsid w:val="00BE1E22"/>
    <w:rsid w:val="00BE204E"/>
    <w:rsid w:val="00BE3FBE"/>
    <w:rsid w:val="00BE4C06"/>
    <w:rsid w:val="00BE5BE1"/>
    <w:rsid w:val="00BE701D"/>
    <w:rsid w:val="00BF12D9"/>
    <w:rsid w:val="00BF1806"/>
    <w:rsid w:val="00BF30C9"/>
    <w:rsid w:val="00BF330E"/>
    <w:rsid w:val="00BF3621"/>
    <w:rsid w:val="00BF4026"/>
    <w:rsid w:val="00BF48AB"/>
    <w:rsid w:val="00BF6064"/>
    <w:rsid w:val="00BF7684"/>
    <w:rsid w:val="00BF7AC6"/>
    <w:rsid w:val="00BF7AFF"/>
    <w:rsid w:val="00C00169"/>
    <w:rsid w:val="00C00C31"/>
    <w:rsid w:val="00C0141F"/>
    <w:rsid w:val="00C02011"/>
    <w:rsid w:val="00C0332D"/>
    <w:rsid w:val="00C0384F"/>
    <w:rsid w:val="00C03ED5"/>
    <w:rsid w:val="00C04531"/>
    <w:rsid w:val="00C04C90"/>
    <w:rsid w:val="00C05224"/>
    <w:rsid w:val="00C062ED"/>
    <w:rsid w:val="00C0691E"/>
    <w:rsid w:val="00C07701"/>
    <w:rsid w:val="00C1099D"/>
    <w:rsid w:val="00C115CE"/>
    <w:rsid w:val="00C11A02"/>
    <w:rsid w:val="00C11BB6"/>
    <w:rsid w:val="00C12850"/>
    <w:rsid w:val="00C156D1"/>
    <w:rsid w:val="00C217F6"/>
    <w:rsid w:val="00C23F89"/>
    <w:rsid w:val="00C24062"/>
    <w:rsid w:val="00C25282"/>
    <w:rsid w:val="00C25358"/>
    <w:rsid w:val="00C25A24"/>
    <w:rsid w:val="00C26F62"/>
    <w:rsid w:val="00C32E06"/>
    <w:rsid w:val="00C337E3"/>
    <w:rsid w:val="00C3465F"/>
    <w:rsid w:val="00C35C79"/>
    <w:rsid w:val="00C40F6B"/>
    <w:rsid w:val="00C414E9"/>
    <w:rsid w:val="00C42309"/>
    <w:rsid w:val="00C426AB"/>
    <w:rsid w:val="00C42977"/>
    <w:rsid w:val="00C42E72"/>
    <w:rsid w:val="00C445A8"/>
    <w:rsid w:val="00C45463"/>
    <w:rsid w:val="00C455FE"/>
    <w:rsid w:val="00C4598E"/>
    <w:rsid w:val="00C459B3"/>
    <w:rsid w:val="00C45F2B"/>
    <w:rsid w:val="00C45F57"/>
    <w:rsid w:val="00C46AA6"/>
    <w:rsid w:val="00C46CFB"/>
    <w:rsid w:val="00C537D4"/>
    <w:rsid w:val="00C57212"/>
    <w:rsid w:val="00C57472"/>
    <w:rsid w:val="00C578B5"/>
    <w:rsid w:val="00C57A81"/>
    <w:rsid w:val="00C70980"/>
    <w:rsid w:val="00C71A76"/>
    <w:rsid w:val="00C72271"/>
    <w:rsid w:val="00C73224"/>
    <w:rsid w:val="00C739B4"/>
    <w:rsid w:val="00C75DE9"/>
    <w:rsid w:val="00C77015"/>
    <w:rsid w:val="00C80232"/>
    <w:rsid w:val="00C809CD"/>
    <w:rsid w:val="00C8238F"/>
    <w:rsid w:val="00C834F0"/>
    <w:rsid w:val="00C84DD9"/>
    <w:rsid w:val="00C850AD"/>
    <w:rsid w:val="00C86E94"/>
    <w:rsid w:val="00C86ECA"/>
    <w:rsid w:val="00C90458"/>
    <w:rsid w:val="00C905A3"/>
    <w:rsid w:val="00C9153E"/>
    <w:rsid w:val="00C91D3F"/>
    <w:rsid w:val="00C91D6A"/>
    <w:rsid w:val="00C91FE8"/>
    <w:rsid w:val="00C93F9A"/>
    <w:rsid w:val="00C941A4"/>
    <w:rsid w:val="00C9432C"/>
    <w:rsid w:val="00C94DAD"/>
    <w:rsid w:val="00C95A8A"/>
    <w:rsid w:val="00C965A4"/>
    <w:rsid w:val="00C96827"/>
    <w:rsid w:val="00C97A36"/>
    <w:rsid w:val="00C97EC1"/>
    <w:rsid w:val="00CA0A59"/>
    <w:rsid w:val="00CA1F26"/>
    <w:rsid w:val="00CA2CE0"/>
    <w:rsid w:val="00CA5A75"/>
    <w:rsid w:val="00CA6304"/>
    <w:rsid w:val="00CA6DFA"/>
    <w:rsid w:val="00CA7B70"/>
    <w:rsid w:val="00CB146C"/>
    <w:rsid w:val="00CB1587"/>
    <w:rsid w:val="00CB1BC7"/>
    <w:rsid w:val="00CB22FB"/>
    <w:rsid w:val="00CB2A31"/>
    <w:rsid w:val="00CB3AA7"/>
    <w:rsid w:val="00CB3D46"/>
    <w:rsid w:val="00CB51E2"/>
    <w:rsid w:val="00CB5EC0"/>
    <w:rsid w:val="00CB5ECE"/>
    <w:rsid w:val="00CC11DC"/>
    <w:rsid w:val="00CC1A91"/>
    <w:rsid w:val="00CC6F88"/>
    <w:rsid w:val="00CC734F"/>
    <w:rsid w:val="00CC781E"/>
    <w:rsid w:val="00CD0AE9"/>
    <w:rsid w:val="00CD12B0"/>
    <w:rsid w:val="00CD7EA1"/>
    <w:rsid w:val="00CE0072"/>
    <w:rsid w:val="00CE28AB"/>
    <w:rsid w:val="00CE3404"/>
    <w:rsid w:val="00CE3FB3"/>
    <w:rsid w:val="00CE5751"/>
    <w:rsid w:val="00CE67C1"/>
    <w:rsid w:val="00CE6AA4"/>
    <w:rsid w:val="00CE6BE4"/>
    <w:rsid w:val="00CE7A36"/>
    <w:rsid w:val="00CF002C"/>
    <w:rsid w:val="00CF0711"/>
    <w:rsid w:val="00CF0971"/>
    <w:rsid w:val="00CF2970"/>
    <w:rsid w:val="00CF53DA"/>
    <w:rsid w:val="00CF5783"/>
    <w:rsid w:val="00CF71D0"/>
    <w:rsid w:val="00D00357"/>
    <w:rsid w:val="00D01FDE"/>
    <w:rsid w:val="00D0334C"/>
    <w:rsid w:val="00D03845"/>
    <w:rsid w:val="00D03E8B"/>
    <w:rsid w:val="00D04024"/>
    <w:rsid w:val="00D04302"/>
    <w:rsid w:val="00D04681"/>
    <w:rsid w:val="00D048B8"/>
    <w:rsid w:val="00D05C61"/>
    <w:rsid w:val="00D067F6"/>
    <w:rsid w:val="00D0791E"/>
    <w:rsid w:val="00D07D55"/>
    <w:rsid w:val="00D1042A"/>
    <w:rsid w:val="00D12135"/>
    <w:rsid w:val="00D12C6F"/>
    <w:rsid w:val="00D13C97"/>
    <w:rsid w:val="00D13E5A"/>
    <w:rsid w:val="00D14A1C"/>
    <w:rsid w:val="00D156A1"/>
    <w:rsid w:val="00D160CE"/>
    <w:rsid w:val="00D166F2"/>
    <w:rsid w:val="00D17120"/>
    <w:rsid w:val="00D179B5"/>
    <w:rsid w:val="00D22524"/>
    <w:rsid w:val="00D22886"/>
    <w:rsid w:val="00D22CE3"/>
    <w:rsid w:val="00D2355E"/>
    <w:rsid w:val="00D27A25"/>
    <w:rsid w:val="00D3072F"/>
    <w:rsid w:val="00D320B9"/>
    <w:rsid w:val="00D33095"/>
    <w:rsid w:val="00D33598"/>
    <w:rsid w:val="00D34366"/>
    <w:rsid w:val="00D34E79"/>
    <w:rsid w:val="00D36674"/>
    <w:rsid w:val="00D3670B"/>
    <w:rsid w:val="00D3674F"/>
    <w:rsid w:val="00D36D35"/>
    <w:rsid w:val="00D36DFF"/>
    <w:rsid w:val="00D408BB"/>
    <w:rsid w:val="00D45F7B"/>
    <w:rsid w:val="00D50AB5"/>
    <w:rsid w:val="00D5120A"/>
    <w:rsid w:val="00D517EF"/>
    <w:rsid w:val="00D52206"/>
    <w:rsid w:val="00D5632D"/>
    <w:rsid w:val="00D56EAA"/>
    <w:rsid w:val="00D575BE"/>
    <w:rsid w:val="00D63524"/>
    <w:rsid w:val="00D64128"/>
    <w:rsid w:val="00D646A8"/>
    <w:rsid w:val="00D655B1"/>
    <w:rsid w:val="00D65E8C"/>
    <w:rsid w:val="00D701C7"/>
    <w:rsid w:val="00D70346"/>
    <w:rsid w:val="00D70AC1"/>
    <w:rsid w:val="00D710C5"/>
    <w:rsid w:val="00D71351"/>
    <w:rsid w:val="00D72B24"/>
    <w:rsid w:val="00D739EE"/>
    <w:rsid w:val="00D74590"/>
    <w:rsid w:val="00D75B86"/>
    <w:rsid w:val="00D7668C"/>
    <w:rsid w:val="00D76A54"/>
    <w:rsid w:val="00D77E80"/>
    <w:rsid w:val="00D81192"/>
    <w:rsid w:val="00D826AA"/>
    <w:rsid w:val="00D83E6F"/>
    <w:rsid w:val="00D84CBB"/>
    <w:rsid w:val="00D864AF"/>
    <w:rsid w:val="00D86844"/>
    <w:rsid w:val="00D87170"/>
    <w:rsid w:val="00D87629"/>
    <w:rsid w:val="00D87C0C"/>
    <w:rsid w:val="00D90995"/>
    <w:rsid w:val="00D91FBF"/>
    <w:rsid w:val="00D929E7"/>
    <w:rsid w:val="00D94562"/>
    <w:rsid w:val="00D95EB4"/>
    <w:rsid w:val="00D974F1"/>
    <w:rsid w:val="00DA0B5E"/>
    <w:rsid w:val="00DA23A9"/>
    <w:rsid w:val="00DA31B9"/>
    <w:rsid w:val="00DA48AB"/>
    <w:rsid w:val="00DA5038"/>
    <w:rsid w:val="00DA69F0"/>
    <w:rsid w:val="00DA6C7D"/>
    <w:rsid w:val="00DB078C"/>
    <w:rsid w:val="00DB2191"/>
    <w:rsid w:val="00DB26D7"/>
    <w:rsid w:val="00DB27D2"/>
    <w:rsid w:val="00DB675F"/>
    <w:rsid w:val="00DB7108"/>
    <w:rsid w:val="00DC0076"/>
    <w:rsid w:val="00DC0085"/>
    <w:rsid w:val="00DC070F"/>
    <w:rsid w:val="00DC1270"/>
    <w:rsid w:val="00DC28C2"/>
    <w:rsid w:val="00DC2DB2"/>
    <w:rsid w:val="00DC379D"/>
    <w:rsid w:val="00DC455C"/>
    <w:rsid w:val="00DC58EB"/>
    <w:rsid w:val="00DC590C"/>
    <w:rsid w:val="00DC5F71"/>
    <w:rsid w:val="00DC73CA"/>
    <w:rsid w:val="00DD21BF"/>
    <w:rsid w:val="00DD3B7E"/>
    <w:rsid w:val="00DD46C6"/>
    <w:rsid w:val="00DD4B13"/>
    <w:rsid w:val="00DD4C67"/>
    <w:rsid w:val="00DD5606"/>
    <w:rsid w:val="00DD5CBF"/>
    <w:rsid w:val="00DD7F9F"/>
    <w:rsid w:val="00DE0FBF"/>
    <w:rsid w:val="00DE2E21"/>
    <w:rsid w:val="00DE36AC"/>
    <w:rsid w:val="00DE51EC"/>
    <w:rsid w:val="00DE7425"/>
    <w:rsid w:val="00DF04D2"/>
    <w:rsid w:val="00DF0583"/>
    <w:rsid w:val="00DF0E3E"/>
    <w:rsid w:val="00DF2541"/>
    <w:rsid w:val="00DF5D32"/>
    <w:rsid w:val="00E025D5"/>
    <w:rsid w:val="00E059AD"/>
    <w:rsid w:val="00E05A45"/>
    <w:rsid w:val="00E07087"/>
    <w:rsid w:val="00E113D5"/>
    <w:rsid w:val="00E1324A"/>
    <w:rsid w:val="00E13ED5"/>
    <w:rsid w:val="00E142E8"/>
    <w:rsid w:val="00E15347"/>
    <w:rsid w:val="00E2013F"/>
    <w:rsid w:val="00E21A97"/>
    <w:rsid w:val="00E2222E"/>
    <w:rsid w:val="00E23769"/>
    <w:rsid w:val="00E247B6"/>
    <w:rsid w:val="00E24C3B"/>
    <w:rsid w:val="00E24EF4"/>
    <w:rsid w:val="00E2527F"/>
    <w:rsid w:val="00E266AC"/>
    <w:rsid w:val="00E2681F"/>
    <w:rsid w:val="00E27611"/>
    <w:rsid w:val="00E27A46"/>
    <w:rsid w:val="00E303E8"/>
    <w:rsid w:val="00E31B4B"/>
    <w:rsid w:val="00E32434"/>
    <w:rsid w:val="00E32456"/>
    <w:rsid w:val="00E324C8"/>
    <w:rsid w:val="00E338ED"/>
    <w:rsid w:val="00E33A34"/>
    <w:rsid w:val="00E349D7"/>
    <w:rsid w:val="00E3546E"/>
    <w:rsid w:val="00E368EB"/>
    <w:rsid w:val="00E379D8"/>
    <w:rsid w:val="00E40988"/>
    <w:rsid w:val="00E41E01"/>
    <w:rsid w:val="00E43AFE"/>
    <w:rsid w:val="00E44005"/>
    <w:rsid w:val="00E44506"/>
    <w:rsid w:val="00E454A4"/>
    <w:rsid w:val="00E46B06"/>
    <w:rsid w:val="00E518A8"/>
    <w:rsid w:val="00E529AC"/>
    <w:rsid w:val="00E52C35"/>
    <w:rsid w:val="00E53DAD"/>
    <w:rsid w:val="00E5434E"/>
    <w:rsid w:val="00E5630D"/>
    <w:rsid w:val="00E613CC"/>
    <w:rsid w:val="00E62BA6"/>
    <w:rsid w:val="00E63ABF"/>
    <w:rsid w:val="00E640CD"/>
    <w:rsid w:val="00E66632"/>
    <w:rsid w:val="00E674D2"/>
    <w:rsid w:val="00E67873"/>
    <w:rsid w:val="00E71C36"/>
    <w:rsid w:val="00E7369B"/>
    <w:rsid w:val="00E73BE8"/>
    <w:rsid w:val="00E76BBD"/>
    <w:rsid w:val="00E7743B"/>
    <w:rsid w:val="00E8180C"/>
    <w:rsid w:val="00E826B1"/>
    <w:rsid w:val="00E85465"/>
    <w:rsid w:val="00E859A9"/>
    <w:rsid w:val="00E86620"/>
    <w:rsid w:val="00E87BC1"/>
    <w:rsid w:val="00E915B7"/>
    <w:rsid w:val="00E9196F"/>
    <w:rsid w:val="00E91D14"/>
    <w:rsid w:val="00E9216D"/>
    <w:rsid w:val="00E9276F"/>
    <w:rsid w:val="00E92B01"/>
    <w:rsid w:val="00E92B4A"/>
    <w:rsid w:val="00E94EB2"/>
    <w:rsid w:val="00E95C0C"/>
    <w:rsid w:val="00EA0795"/>
    <w:rsid w:val="00EA36CD"/>
    <w:rsid w:val="00EA37CA"/>
    <w:rsid w:val="00EA5218"/>
    <w:rsid w:val="00EA540C"/>
    <w:rsid w:val="00EA5495"/>
    <w:rsid w:val="00EA622B"/>
    <w:rsid w:val="00EA7FC5"/>
    <w:rsid w:val="00EB026F"/>
    <w:rsid w:val="00EB0ED6"/>
    <w:rsid w:val="00EB1190"/>
    <w:rsid w:val="00EB3CB7"/>
    <w:rsid w:val="00EB4FFD"/>
    <w:rsid w:val="00EB65B1"/>
    <w:rsid w:val="00EB6AEB"/>
    <w:rsid w:val="00EB6E54"/>
    <w:rsid w:val="00EC1AA8"/>
    <w:rsid w:val="00EC4278"/>
    <w:rsid w:val="00EC48B3"/>
    <w:rsid w:val="00EC5D48"/>
    <w:rsid w:val="00EC62DF"/>
    <w:rsid w:val="00EC703F"/>
    <w:rsid w:val="00EC7157"/>
    <w:rsid w:val="00EC7778"/>
    <w:rsid w:val="00ED1D1B"/>
    <w:rsid w:val="00ED5CF8"/>
    <w:rsid w:val="00ED5DCB"/>
    <w:rsid w:val="00ED67CE"/>
    <w:rsid w:val="00EE0311"/>
    <w:rsid w:val="00EE3879"/>
    <w:rsid w:val="00EE526B"/>
    <w:rsid w:val="00EE5BC4"/>
    <w:rsid w:val="00EE6976"/>
    <w:rsid w:val="00EF05E8"/>
    <w:rsid w:val="00EF1455"/>
    <w:rsid w:val="00EF34AA"/>
    <w:rsid w:val="00EF55E5"/>
    <w:rsid w:val="00EF7902"/>
    <w:rsid w:val="00F00504"/>
    <w:rsid w:val="00F015C6"/>
    <w:rsid w:val="00F0204A"/>
    <w:rsid w:val="00F03615"/>
    <w:rsid w:val="00F037EC"/>
    <w:rsid w:val="00F03FAF"/>
    <w:rsid w:val="00F048B3"/>
    <w:rsid w:val="00F05EDB"/>
    <w:rsid w:val="00F06867"/>
    <w:rsid w:val="00F06D7A"/>
    <w:rsid w:val="00F07C3D"/>
    <w:rsid w:val="00F10E47"/>
    <w:rsid w:val="00F11660"/>
    <w:rsid w:val="00F1185B"/>
    <w:rsid w:val="00F13A07"/>
    <w:rsid w:val="00F14EFE"/>
    <w:rsid w:val="00F16D4F"/>
    <w:rsid w:val="00F174E3"/>
    <w:rsid w:val="00F179C2"/>
    <w:rsid w:val="00F207B4"/>
    <w:rsid w:val="00F2218F"/>
    <w:rsid w:val="00F22733"/>
    <w:rsid w:val="00F227E2"/>
    <w:rsid w:val="00F22DA0"/>
    <w:rsid w:val="00F23D14"/>
    <w:rsid w:val="00F24CD2"/>
    <w:rsid w:val="00F25861"/>
    <w:rsid w:val="00F2592D"/>
    <w:rsid w:val="00F27679"/>
    <w:rsid w:val="00F30414"/>
    <w:rsid w:val="00F30E93"/>
    <w:rsid w:val="00F320D2"/>
    <w:rsid w:val="00F354FD"/>
    <w:rsid w:val="00F37B21"/>
    <w:rsid w:val="00F40637"/>
    <w:rsid w:val="00F43B68"/>
    <w:rsid w:val="00F43BDC"/>
    <w:rsid w:val="00F43DD0"/>
    <w:rsid w:val="00F448E0"/>
    <w:rsid w:val="00F4612D"/>
    <w:rsid w:val="00F475EC"/>
    <w:rsid w:val="00F52D4A"/>
    <w:rsid w:val="00F537F3"/>
    <w:rsid w:val="00F53C70"/>
    <w:rsid w:val="00F53F42"/>
    <w:rsid w:val="00F55781"/>
    <w:rsid w:val="00F55A39"/>
    <w:rsid w:val="00F576D9"/>
    <w:rsid w:val="00F6088B"/>
    <w:rsid w:val="00F6126B"/>
    <w:rsid w:val="00F61318"/>
    <w:rsid w:val="00F619EA"/>
    <w:rsid w:val="00F63568"/>
    <w:rsid w:val="00F63B9B"/>
    <w:rsid w:val="00F63C26"/>
    <w:rsid w:val="00F65152"/>
    <w:rsid w:val="00F66485"/>
    <w:rsid w:val="00F6742D"/>
    <w:rsid w:val="00F675DC"/>
    <w:rsid w:val="00F70718"/>
    <w:rsid w:val="00F7115B"/>
    <w:rsid w:val="00F714E8"/>
    <w:rsid w:val="00F71546"/>
    <w:rsid w:val="00F71DF5"/>
    <w:rsid w:val="00F71F48"/>
    <w:rsid w:val="00F73637"/>
    <w:rsid w:val="00F73B73"/>
    <w:rsid w:val="00F759E4"/>
    <w:rsid w:val="00F77DB1"/>
    <w:rsid w:val="00F81584"/>
    <w:rsid w:val="00F81DF5"/>
    <w:rsid w:val="00F824E2"/>
    <w:rsid w:val="00F82C9C"/>
    <w:rsid w:val="00F83172"/>
    <w:rsid w:val="00F83FA0"/>
    <w:rsid w:val="00F84362"/>
    <w:rsid w:val="00F87565"/>
    <w:rsid w:val="00F87FA2"/>
    <w:rsid w:val="00F910B3"/>
    <w:rsid w:val="00F92660"/>
    <w:rsid w:val="00F92C77"/>
    <w:rsid w:val="00F973C8"/>
    <w:rsid w:val="00FA0E5A"/>
    <w:rsid w:val="00FA2185"/>
    <w:rsid w:val="00FA4851"/>
    <w:rsid w:val="00FA6010"/>
    <w:rsid w:val="00FA60E5"/>
    <w:rsid w:val="00FA6EDB"/>
    <w:rsid w:val="00FA7061"/>
    <w:rsid w:val="00FB11BD"/>
    <w:rsid w:val="00FB1E4C"/>
    <w:rsid w:val="00FB2023"/>
    <w:rsid w:val="00FB2CA9"/>
    <w:rsid w:val="00FB3C0C"/>
    <w:rsid w:val="00FB572D"/>
    <w:rsid w:val="00FB6455"/>
    <w:rsid w:val="00FB64CF"/>
    <w:rsid w:val="00FB69FD"/>
    <w:rsid w:val="00FB794B"/>
    <w:rsid w:val="00FB7970"/>
    <w:rsid w:val="00FC04AB"/>
    <w:rsid w:val="00FC071E"/>
    <w:rsid w:val="00FC0DC1"/>
    <w:rsid w:val="00FC116A"/>
    <w:rsid w:val="00FC3BCE"/>
    <w:rsid w:val="00FC585F"/>
    <w:rsid w:val="00FC741F"/>
    <w:rsid w:val="00FC76C6"/>
    <w:rsid w:val="00FC7EAE"/>
    <w:rsid w:val="00FD0C65"/>
    <w:rsid w:val="00FD11A9"/>
    <w:rsid w:val="00FD1C12"/>
    <w:rsid w:val="00FD2056"/>
    <w:rsid w:val="00FD3071"/>
    <w:rsid w:val="00FD3F2B"/>
    <w:rsid w:val="00FD6513"/>
    <w:rsid w:val="00FD6EC6"/>
    <w:rsid w:val="00FD70BE"/>
    <w:rsid w:val="00FD7360"/>
    <w:rsid w:val="00FD7638"/>
    <w:rsid w:val="00FE1E24"/>
    <w:rsid w:val="00FE2688"/>
    <w:rsid w:val="00FE3094"/>
    <w:rsid w:val="00FE3C29"/>
    <w:rsid w:val="00FE3F8B"/>
    <w:rsid w:val="00FE4086"/>
    <w:rsid w:val="00FE4096"/>
    <w:rsid w:val="00FE5160"/>
    <w:rsid w:val="00FE5670"/>
    <w:rsid w:val="00FE5F97"/>
    <w:rsid w:val="00FE7D82"/>
    <w:rsid w:val="00FF1AB9"/>
    <w:rsid w:val="00FF210B"/>
    <w:rsid w:val="00FF2D7F"/>
    <w:rsid w:val="00FF668D"/>
    <w:rsid w:val="00FF7ED5"/>
    <w:rsid w:val="019C133D"/>
    <w:rsid w:val="03309B18"/>
    <w:rsid w:val="03FDC81A"/>
    <w:rsid w:val="043B7969"/>
    <w:rsid w:val="04E03428"/>
    <w:rsid w:val="05B13CB4"/>
    <w:rsid w:val="07ECA40C"/>
    <w:rsid w:val="0A333DB6"/>
    <w:rsid w:val="0BD547A7"/>
    <w:rsid w:val="0DA712E3"/>
    <w:rsid w:val="0E43C518"/>
    <w:rsid w:val="122C790A"/>
    <w:rsid w:val="13E08421"/>
    <w:rsid w:val="14AAFC70"/>
    <w:rsid w:val="14FB748C"/>
    <w:rsid w:val="15085185"/>
    <w:rsid w:val="151ACE0B"/>
    <w:rsid w:val="158667ED"/>
    <w:rsid w:val="15A8C0D1"/>
    <w:rsid w:val="18C4192C"/>
    <w:rsid w:val="1939F222"/>
    <w:rsid w:val="198BF107"/>
    <w:rsid w:val="1A9193DB"/>
    <w:rsid w:val="1AFAF897"/>
    <w:rsid w:val="1C5BB37B"/>
    <w:rsid w:val="1C9F9AE2"/>
    <w:rsid w:val="1D420DCA"/>
    <w:rsid w:val="1E1EF814"/>
    <w:rsid w:val="1EB8CBC8"/>
    <w:rsid w:val="1F417557"/>
    <w:rsid w:val="1F642450"/>
    <w:rsid w:val="2199772A"/>
    <w:rsid w:val="224DEE07"/>
    <w:rsid w:val="22A219D5"/>
    <w:rsid w:val="23315E18"/>
    <w:rsid w:val="2387CA5F"/>
    <w:rsid w:val="23DFD51E"/>
    <w:rsid w:val="25B6E44C"/>
    <w:rsid w:val="263ACFFF"/>
    <w:rsid w:val="269495FE"/>
    <w:rsid w:val="27C64BC4"/>
    <w:rsid w:val="27CC5E7C"/>
    <w:rsid w:val="28143848"/>
    <w:rsid w:val="285383AB"/>
    <w:rsid w:val="298900CF"/>
    <w:rsid w:val="2A22641A"/>
    <w:rsid w:val="2B74B8E2"/>
    <w:rsid w:val="2B9B7734"/>
    <w:rsid w:val="2C83352A"/>
    <w:rsid w:val="3398EFD0"/>
    <w:rsid w:val="348DFE48"/>
    <w:rsid w:val="34C0D8AD"/>
    <w:rsid w:val="36164E7B"/>
    <w:rsid w:val="3643E840"/>
    <w:rsid w:val="366387EE"/>
    <w:rsid w:val="371CA04B"/>
    <w:rsid w:val="3736199F"/>
    <w:rsid w:val="3A58693F"/>
    <w:rsid w:val="3AF333C1"/>
    <w:rsid w:val="3B697DF3"/>
    <w:rsid w:val="3D35DE00"/>
    <w:rsid w:val="3F70F16D"/>
    <w:rsid w:val="3FA7677B"/>
    <w:rsid w:val="3FF8C07E"/>
    <w:rsid w:val="40799C89"/>
    <w:rsid w:val="41EE5919"/>
    <w:rsid w:val="425EC6AC"/>
    <w:rsid w:val="43174ADC"/>
    <w:rsid w:val="43E2DE9B"/>
    <w:rsid w:val="442714E0"/>
    <w:rsid w:val="449CC735"/>
    <w:rsid w:val="45554280"/>
    <w:rsid w:val="4939DB6E"/>
    <w:rsid w:val="4A373D23"/>
    <w:rsid w:val="4B2FB7E9"/>
    <w:rsid w:val="4C1E0943"/>
    <w:rsid w:val="4C784B46"/>
    <w:rsid w:val="4EC54C7B"/>
    <w:rsid w:val="50D94C27"/>
    <w:rsid w:val="51864888"/>
    <w:rsid w:val="53EE0E48"/>
    <w:rsid w:val="556063EE"/>
    <w:rsid w:val="559EE52D"/>
    <w:rsid w:val="5711431A"/>
    <w:rsid w:val="5B705FC4"/>
    <w:rsid w:val="5C6646EE"/>
    <w:rsid w:val="5CA8AFF8"/>
    <w:rsid w:val="5CF05C84"/>
    <w:rsid w:val="5D7B650F"/>
    <w:rsid w:val="5DBEDE88"/>
    <w:rsid w:val="5E6D35BE"/>
    <w:rsid w:val="5FD92F6F"/>
    <w:rsid w:val="607EF6D4"/>
    <w:rsid w:val="61D0B1A0"/>
    <w:rsid w:val="61DE8269"/>
    <w:rsid w:val="62BF6C32"/>
    <w:rsid w:val="62F7AFDD"/>
    <w:rsid w:val="653DA7CD"/>
    <w:rsid w:val="65669496"/>
    <w:rsid w:val="66886D58"/>
    <w:rsid w:val="68BFA1B1"/>
    <w:rsid w:val="69886575"/>
    <w:rsid w:val="6AF25F0A"/>
    <w:rsid w:val="6C435B3D"/>
    <w:rsid w:val="6D491E69"/>
    <w:rsid w:val="6EB8F8AC"/>
    <w:rsid w:val="6FA4A927"/>
    <w:rsid w:val="70634863"/>
    <w:rsid w:val="728B2E73"/>
    <w:rsid w:val="745E184F"/>
    <w:rsid w:val="74C97128"/>
    <w:rsid w:val="755B6AEB"/>
    <w:rsid w:val="764722E0"/>
    <w:rsid w:val="775AD485"/>
    <w:rsid w:val="7830FA43"/>
    <w:rsid w:val="78C3FF63"/>
    <w:rsid w:val="79FF980F"/>
    <w:rsid w:val="7C626347"/>
    <w:rsid w:val="7D01A06C"/>
    <w:rsid w:val="7F0132FF"/>
    <w:rsid w:val="7FEFC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803C3"/>
  <w15:chartTrackingRefBased/>
  <w15:docId w15:val="{DD2A614B-047D-4D5A-86B9-964DB6900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5333"/>
    <w:pPr>
      <w:tabs>
        <w:tab w:val="left" w:pos="2842"/>
      </w:tabs>
      <w:spacing w:before="120" w:after="120"/>
    </w:pPr>
    <w:rPr>
      <w:rFonts w:ascii="Arial" w:hAnsi="Arial"/>
      <w:szCs w:val="24"/>
      <w:lang w:val="en-CA"/>
    </w:rPr>
  </w:style>
  <w:style w:type="paragraph" w:styleId="Heading1">
    <w:name w:val="heading 1"/>
    <w:basedOn w:val="Normal"/>
    <w:next w:val="Normal"/>
    <w:autoRedefine/>
    <w:qFormat/>
    <w:rsid w:val="00A75A66"/>
    <w:pPr>
      <w:keepNext/>
      <w:spacing w:before="0" w:after="0"/>
      <w:outlineLvl w:val="0"/>
    </w:pPr>
    <w:rPr>
      <w:rFonts w:ascii="Arial Bold" w:hAnsi="Arial Bold" w:cs="Arial"/>
      <w:b/>
      <w:bCs/>
      <w:iCs/>
      <w:smallCaps/>
      <w:sz w:val="26"/>
      <w:szCs w:val="28"/>
      <w:shd w:val="clear" w:color="auto" w:fill="AEAAAA"/>
    </w:rPr>
  </w:style>
  <w:style w:type="paragraph" w:styleId="Heading2">
    <w:name w:val="heading 2"/>
    <w:basedOn w:val="Normal"/>
    <w:next w:val="Normal"/>
    <w:autoRedefine/>
    <w:qFormat/>
    <w:rsid w:val="009B1664"/>
    <w:pPr>
      <w:keepNext/>
      <w:outlineLvl w:val="1"/>
    </w:pPr>
    <w:rPr>
      <w:rFonts w:cs="Arial"/>
      <w:b/>
      <w:bCs/>
      <w:i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31C22"/>
    <w:pPr>
      <w:tabs>
        <w:tab w:val="center" w:pos="4320"/>
        <w:tab w:val="right" w:pos="8640"/>
      </w:tabs>
      <w:spacing w:before="0" w:after="0"/>
      <w:jc w:val="right"/>
    </w:pPr>
  </w:style>
  <w:style w:type="paragraph" w:styleId="Footer">
    <w:name w:val="footer"/>
    <w:basedOn w:val="Normal"/>
    <w:link w:val="FooterChar"/>
    <w:rsid w:val="00047CC0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CB5EC0"/>
    <w:pPr>
      <w:spacing w:before="240" w:after="60"/>
      <w:jc w:val="center"/>
      <w:outlineLvl w:val="0"/>
    </w:pPr>
    <w:rPr>
      <w:rFonts w:cs="Arial"/>
      <w:b/>
      <w:bCs/>
      <w:kern w:val="28"/>
      <w:sz w:val="40"/>
      <w:szCs w:val="32"/>
    </w:rPr>
  </w:style>
  <w:style w:type="paragraph" w:customStyle="1" w:styleId="Tableau">
    <w:name w:val="Tableau"/>
    <w:basedOn w:val="Header"/>
    <w:rsid w:val="005E390F"/>
    <w:pPr>
      <w:tabs>
        <w:tab w:val="clear" w:pos="4320"/>
        <w:tab w:val="clear" w:pos="8640"/>
      </w:tabs>
      <w:spacing w:before="60" w:after="60"/>
    </w:pPr>
    <w:rPr>
      <w:rFonts w:ascii="Times New Roman" w:hAnsi="Times New Roman" w:cs="Arial"/>
      <w:sz w:val="18"/>
      <w:szCs w:val="20"/>
      <w:lang w:eastAsia="fr-FR"/>
    </w:rPr>
  </w:style>
  <w:style w:type="table" w:styleId="TableGrid">
    <w:name w:val="Table Grid"/>
    <w:basedOn w:val="TableNormal"/>
    <w:uiPriority w:val="39"/>
    <w:rsid w:val="00A02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291125"/>
  </w:style>
  <w:style w:type="paragraph" w:styleId="TOC1">
    <w:name w:val="toc 1"/>
    <w:basedOn w:val="Normal"/>
    <w:next w:val="Normal"/>
    <w:autoRedefine/>
    <w:semiHidden/>
    <w:rsid w:val="002777E1"/>
    <w:pPr>
      <w:tabs>
        <w:tab w:val="clear" w:pos="2842"/>
        <w:tab w:val="right" w:leader="dot" w:pos="9926"/>
      </w:tabs>
    </w:pPr>
    <w:rPr>
      <w:b/>
      <w:caps/>
    </w:rPr>
  </w:style>
  <w:style w:type="character" w:styleId="Hyperlink">
    <w:name w:val="Hyperlink"/>
    <w:rsid w:val="00291125"/>
    <w:rPr>
      <w:color w:val="0000FF"/>
      <w:u w:val="single"/>
    </w:rPr>
  </w:style>
  <w:style w:type="character" w:customStyle="1" w:styleId="ToddSauv">
    <w:name w:val="Todd Sauvé"/>
    <w:semiHidden/>
    <w:rsid w:val="00FB794B"/>
    <w:rPr>
      <w:rFonts w:ascii="Arial" w:hAnsi="Arial" w:cs="Arial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paragraph" w:customStyle="1" w:styleId="TOC">
    <w:name w:val="TOC"/>
    <w:basedOn w:val="Normal"/>
    <w:rsid w:val="000E62B7"/>
    <w:pPr>
      <w:spacing w:after="240"/>
      <w:jc w:val="center"/>
    </w:pPr>
    <w:rPr>
      <w:b/>
      <w:caps/>
      <w:sz w:val="32"/>
    </w:rPr>
  </w:style>
  <w:style w:type="paragraph" w:styleId="TOC2">
    <w:name w:val="toc 2"/>
    <w:basedOn w:val="Normal"/>
    <w:next w:val="Normal"/>
    <w:autoRedefine/>
    <w:semiHidden/>
    <w:rsid w:val="002777E1"/>
    <w:pPr>
      <w:tabs>
        <w:tab w:val="clear" w:pos="2842"/>
      </w:tabs>
      <w:ind w:left="202"/>
    </w:pPr>
    <w:rPr>
      <w:smallCaps/>
    </w:rPr>
  </w:style>
  <w:style w:type="paragraph" w:customStyle="1" w:styleId="DiagramTitle">
    <w:name w:val="Diagram Title"/>
    <w:basedOn w:val="Normal"/>
    <w:rsid w:val="001E528D"/>
    <w:pPr>
      <w:jc w:val="center"/>
    </w:pPr>
    <w:rPr>
      <w:b/>
    </w:rPr>
  </w:style>
  <w:style w:type="paragraph" w:customStyle="1" w:styleId="TableTextBold">
    <w:name w:val="Table Text Bold"/>
    <w:basedOn w:val="Normal"/>
    <w:rsid w:val="009B1664"/>
    <w:rPr>
      <w:b/>
    </w:rPr>
  </w:style>
  <w:style w:type="paragraph" w:customStyle="1" w:styleId="FooterRight">
    <w:name w:val="Footer Right"/>
    <w:basedOn w:val="Footer"/>
    <w:rsid w:val="00885DB7"/>
    <w:pPr>
      <w:jc w:val="right"/>
    </w:pPr>
  </w:style>
  <w:style w:type="paragraph" w:customStyle="1" w:styleId="HeadingTitle">
    <w:name w:val="Heading Title"/>
    <w:basedOn w:val="Normal"/>
    <w:rsid w:val="00885DB7"/>
    <w:pPr>
      <w:jc w:val="center"/>
    </w:pPr>
    <w:rPr>
      <w:rFonts w:ascii="Arial Bold" w:hAnsi="Arial Bold"/>
      <w:b/>
      <w:sz w:val="48"/>
    </w:rPr>
  </w:style>
  <w:style w:type="paragraph" w:customStyle="1" w:styleId="Contactinfo">
    <w:name w:val="Contact info"/>
    <w:basedOn w:val="Normal"/>
    <w:rsid w:val="003E5333"/>
    <w:rPr>
      <w:sz w:val="16"/>
    </w:rPr>
  </w:style>
  <w:style w:type="character" w:styleId="CommentReference">
    <w:name w:val="annotation reference"/>
    <w:semiHidden/>
    <w:rsid w:val="00392C39"/>
    <w:rPr>
      <w:sz w:val="16"/>
      <w:szCs w:val="16"/>
    </w:rPr>
  </w:style>
  <w:style w:type="paragraph" w:styleId="CommentText">
    <w:name w:val="annotation text"/>
    <w:basedOn w:val="Normal"/>
    <w:semiHidden/>
    <w:rsid w:val="00392C39"/>
    <w:rPr>
      <w:szCs w:val="20"/>
    </w:rPr>
  </w:style>
  <w:style w:type="paragraph" w:styleId="BalloonText">
    <w:name w:val="Balloon Text"/>
    <w:basedOn w:val="Normal"/>
    <w:semiHidden/>
    <w:rsid w:val="00392C39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905D33"/>
    <w:rPr>
      <w:b/>
      <w:bCs/>
    </w:rPr>
  </w:style>
  <w:style w:type="paragraph" w:customStyle="1" w:styleId="Bullet1">
    <w:name w:val="Bullet 1"/>
    <w:basedOn w:val="Normal"/>
    <w:rsid w:val="00AD4E00"/>
    <w:pPr>
      <w:numPr>
        <w:numId w:val="1"/>
      </w:numPr>
    </w:pPr>
  </w:style>
  <w:style w:type="paragraph" w:customStyle="1" w:styleId="BodyText1">
    <w:name w:val="Body Text1"/>
    <w:basedOn w:val="Normal"/>
    <w:rsid w:val="00821A4C"/>
    <w:pPr>
      <w:keepLines/>
      <w:tabs>
        <w:tab w:val="clear" w:pos="2842"/>
      </w:tabs>
      <w:spacing w:before="0"/>
      <w:ind w:left="720"/>
    </w:pPr>
    <w:rPr>
      <w:szCs w:val="20"/>
    </w:rPr>
  </w:style>
  <w:style w:type="character" w:customStyle="1" w:styleId="FooterChar">
    <w:name w:val="Footer Char"/>
    <w:link w:val="Footer"/>
    <w:uiPriority w:val="99"/>
    <w:rsid w:val="00E324C8"/>
    <w:rPr>
      <w:rFonts w:ascii="Arial" w:hAnsi="Arial"/>
      <w:szCs w:val="24"/>
      <w:lang w:val="en-CA"/>
    </w:rPr>
  </w:style>
  <w:style w:type="paragraph" w:styleId="ListParagraph">
    <w:name w:val="List Paragraph"/>
    <w:basedOn w:val="Normal"/>
    <w:uiPriority w:val="34"/>
    <w:qFormat/>
    <w:rsid w:val="00C03ED5"/>
    <w:pPr>
      <w:ind w:left="720"/>
      <w:contextualSpacing/>
    </w:pPr>
  </w:style>
  <w:style w:type="paragraph" w:styleId="BodyText">
    <w:name w:val="Body Text"/>
    <w:aliases w:val="body text + 12 pt,Justified,Left:  1&quot;"/>
    <w:basedOn w:val="Normal"/>
    <w:link w:val="BodyTextChar"/>
    <w:rsid w:val="00C03ED5"/>
    <w:pPr>
      <w:tabs>
        <w:tab w:val="clear" w:pos="2842"/>
      </w:tabs>
      <w:overflowPunct w:val="0"/>
      <w:autoSpaceDE w:val="0"/>
      <w:autoSpaceDN w:val="0"/>
      <w:adjustRightInd w:val="0"/>
      <w:ind w:left="2520"/>
      <w:textAlignment w:val="baseline"/>
    </w:pPr>
    <w:rPr>
      <w:rFonts w:ascii="Book Antiqua" w:hAnsi="Book Antiqua"/>
      <w:szCs w:val="20"/>
      <w:lang w:val="en-US"/>
    </w:rPr>
  </w:style>
  <w:style w:type="character" w:customStyle="1" w:styleId="BodyTextChar">
    <w:name w:val="Body Text Char"/>
    <w:aliases w:val="body text + 12 pt Char,Justified Char,Left:  1&quot; Char"/>
    <w:basedOn w:val="DefaultParagraphFont"/>
    <w:link w:val="BodyText"/>
    <w:rsid w:val="00C03ED5"/>
    <w:rPr>
      <w:rFonts w:ascii="Book Antiqua" w:hAnsi="Book Antiqua"/>
    </w:rPr>
  </w:style>
  <w:style w:type="character" w:styleId="UnresolvedMention">
    <w:name w:val="Unresolved Mention"/>
    <w:basedOn w:val="DefaultParagraphFont"/>
    <w:uiPriority w:val="99"/>
    <w:semiHidden/>
    <w:unhideWhenUsed/>
    <w:rsid w:val="007D11BD"/>
    <w:rPr>
      <w:color w:val="808080"/>
      <w:shd w:val="clear" w:color="auto" w:fill="E6E6E6"/>
    </w:rPr>
  </w:style>
  <w:style w:type="paragraph" w:customStyle="1" w:styleId="ABLOCKPARA">
    <w:name w:val="A BLOCK PARA"/>
    <w:basedOn w:val="Normal"/>
    <w:rsid w:val="00486F84"/>
    <w:pPr>
      <w:tabs>
        <w:tab w:val="clear" w:pos="2842"/>
      </w:tabs>
      <w:spacing w:before="0" w:after="0"/>
    </w:pPr>
    <w:rPr>
      <w:rFonts w:ascii="Book Antiqua" w:hAnsi="Book Antiqua"/>
      <w:sz w:val="22"/>
      <w:szCs w:val="20"/>
      <w:lang w:val="en-US"/>
    </w:rPr>
  </w:style>
  <w:style w:type="character" w:customStyle="1" w:styleId="token">
    <w:name w:val="token"/>
    <w:basedOn w:val="DefaultParagraphFont"/>
    <w:rsid w:val="00486F84"/>
  </w:style>
  <w:style w:type="character" w:customStyle="1" w:styleId="HeaderChar">
    <w:name w:val="Header Char"/>
    <w:basedOn w:val="DefaultParagraphFont"/>
    <w:link w:val="Header"/>
    <w:uiPriority w:val="99"/>
    <w:rsid w:val="00D03E8B"/>
    <w:rPr>
      <w:rFonts w:ascii="Arial" w:hAnsi="Arial"/>
      <w:szCs w:val="24"/>
      <w:lang w:val="en-CA"/>
    </w:rPr>
  </w:style>
  <w:style w:type="paragraph" w:customStyle="1" w:styleId="paragraph">
    <w:name w:val="paragraph"/>
    <w:basedOn w:val="Normal"/>
    <w:rsid w:val="00992F46"/>
    <w:pPr>
      <w:tabs>
        <w:tab w:val="clear" w:pos="2842"/>
      </w:tabs>
      <w:spacing w:before="100" w:beforeAutospacing="1" w:after="100" w:afterAutospacing="1"/>
    </w:pPr>
    <w:rPr>
      <w:rFonts w:ascii="Times New Roman" w:hAnsi="Times New Roman"/>
      <w:sz w:val="24"/>
      <w:lang w:val="en-US"/>
    </w:rPr>
  </w:style>
  <w:style w:type="character" w:customStyle="1" w:styleId="normaltextrun">
    <w:name w:val="normaltextrun"/>
    <w:basedOn w:val="DefaultParagraphFont"/>
    <w:rsid w:val="00992F46"/>
  </w:style>
  <w:style w:type="character" w:customStyle="1" w:styleId="eop">
    <w:name w:val="eop"/>
    <w:basedOn w:val="DefaultParagraphFont"/>
    <w:rsid w:val="00992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Desktop\Projects\2015\Trophy%20Skin\20160118_Trophy_Skin_Acceptance_For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6d6014-df9d-426d-aa8d-8dd4dc9f7c2f" xsi:nil="true"/>
    <lcf76f155ced4ddcb4097134ff3c332f xmlns="d377da40-d121-446c-afe8-6e75793f0450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DE5E7B33ABB45AB5D3C1373A85613" ma:contentTypeVersion="18" ma:contentTypeDescription="Create a new document." ma:contentTypeScope="" ma:versionID="d3c10a77363f05d133714c42ddb027e6">
  <xsd:schema xmlns:xsd="http://www.w3.org/2001/XMLSchema" xmlns:xs="http://www.w3.org/2001/XMLSchema" xmlns:p="http://schemas.microsoft.com/office/2006/metadata/properties" xmlns:ns2="d377da40-d121-446c-afe8-6e75793f0450" xmlns:ns3="1f6d6014-df9d-426d-aa8d-8dd4dc9f7c2f" targetNamespace="http://schemas.microsoft.com/office/2006/metadata/properties" ma:root="true" ma:fieldsID="d0fc2650f662782ca780715a9d649c52" ns2:_="" ns3:_="">
    <xsd:import namespace="d377da40-d121-446c-afe8-6e75793f0450"/>
    <xsd:import namespace="1f6d6014-df9d-426d-aa8d-8dd4dc9f7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7da40-d121-446c-afe8-6e75793f0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81a5c6-1b9c-4914-956c-0c762e7280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d6014-df9d-426d-aa8d-8dd4dc9f7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dc7c035-603a-4272-a3d1-acb099336577}" ma:internalName="TaxCatchAll" ma:showField="CatchAllData" ma:web="1f6d6014-df9d-426d-aa8d-8dd4dc9f7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5A650B-F3E8-4641-A5B4-E27F9AD8A9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B3C00E-05BF-4276-B0E4-848784E6430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4A58CCF-0871-4AE5-AB14-F78AB03E64DA}">
  <ds:schemaRefs>
    <ds:schemaRef ds:uri="http://schemas.microsoft.com/office/2006/metadata/properties"/>
    <ds:schemaRef ds:uri="http://schemas.microsoft.com/office/infopath/2007/PartnerControls"/>
    <ds:schemaRef ds:uri="1f6d6014-df9d-426d-aa8d-8dd4dc9f7c2f"/>
    <ds:schemaRef ds:uri="d377da40-d121-446c-afe8-6e75793f0450"/>
  </ds:schemaRefs>
</ds:datastoreItem>
</file>

<file path=customXml/itemProps4.xml><?xml version="1.0" encoding="utf-8"?>
<ds:datastoreItem xmlns:ds="http://schemas.openxmlformats.org/officeDocument/2006/customXml" ds:itemID="{F3C673E3-2FCF-4FD9-B2A1-5D2282D21F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7da40-d121-446c-afe8-6e75793f0450"/>
    <ds:schemaRef ds:uri="1f6d6014-df9d-426d-aa8d-8dd4dc9f7c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20160118_Trophy_Skin_Acceptance_Form.dotm</Template>
  <TotalTime>12</TotalTime>
  <Pages>1</Pages>
  <Words>332</Words>
  <Characters>1894</Characters>
  <Application>Microsoft Office Word</Application>
  <DocSecurity>4</DocSecurity>
  <Lines>15</Lines>
  <Paragraphs>4</Paragraphs>
  <ScaleCrop>false</ScaleCrop>
  <Company>Government of Newfoundland and Labrador</Company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Acceptance Template</dc:title>
  <dc:subject/>
  <dc:creator>Daniel Webb</dc:creator>
  <cp:keywords/>
  <cp:lastModifiedBy>Matthew Garriga</cp:lastModifiedBy>
  <cp:revision>250</cp:revision>
  <cp:lastPrinted>2016-03-11T19:46:00Z</cp:lastPrinted>
  <dcterms:created xsi:type="dcterms:W3CDTF">2024-01-30T17:23:00Z</dcterms:created>
  <dcterms:modified xsi:type="dcterms:W3CDTF">2026-09-17T00:19:00Z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0x010100A7FDE5E7B33ABB45AB5D3C1373A85613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