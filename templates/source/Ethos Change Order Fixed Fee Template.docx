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4A24C0" w14:textId="77777777" w:rsidR="006432EA" w:rsidRPr="007E3E08" w:rsidRDefault="006432EA" w:rsidP="00A75A66">
      <w:pPr>
        <w:spacing w:before="0" w:after="0"/>
        <w:rPr>
          <w:rFonts w:asciiTheme="minorHAnsi" w:hAnsiTheme="minorHAnsi" w:cstheme="minorHAnsi"/>
          <w:sz w:val="22"/>
          <w:szCs w:val="22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B412F6" w:rsidRPr="007E3E08" w14:paraId="104AC9C2" w14:textId="77777777" w:rsidTr="002F062F">
        <w:trPr>
          <w:tblHeader/>
        </w:trPr>
        <w:tc>
          <w:tcPr>
            <w:tcW w:w="8985" w:type="dxa"/>
            <w:gridSpan w:val="2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4077" w14:textId="0BC2E1BE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 xml:space="preserve">Ethos Business Solutions </w:t>
            </w:r>
            <w:r w:rsidR="008561B4">
              <w:rPr>
                <w:rFonts w:asciiTheme="minorHAnsi" w:hAnsiTheme="minorHAnsi" w:cstheme="minorHAnsi"/>
                <w:b/>
                <w:bCs/>
                <w:szCs w:val="20"/>
              </w:rPr>
              <w:t>Change Order</w:t>
            </w:r>
            <w:r w:rsidR="00526006">
              <w:rPr>
                <w:rFonts w:asciiTheme="minorHAnsi" w:hAnsiTheme="minorHAnsi" w:cstheme="minorHAnsi"/>
                <w:b/>
                <w:bCs/>
                <w:szCs w:val="20"/>
              </w:rPr>
              <w:t xml:space="preserve"> </w:t>
            </w: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(“</w:t>
            </w:r>
            <w:r w:rsidR="008561B4">
              <w:rPr>
                <w:rFonts w:asciiTheme="minorHAnsi" w:hAnsiTheme="minorHAnsi" w:cstheme="minorHAnsi"/>
                <w:b/>
                <w:bCs/>
                <w:szCs w:val="20"/>
              </w:rPr>
              <w:t>CO</w:t>
            </w: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”)</w:t>
            </w:r>
          </w:p>
        </w:tc>
      </w:tr>
      <w:tr w:rsidR="00B412F6" w:rsidRPr="007E3E08" w14:paraId="2BCBF1FA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D79E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Client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8E75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Client Name (or “Client”)</w:t>
            </w:r>
          </w:p>
        </w:tc>
      </w:tr>
      <w:tr w:rsidR="00B412F6" w:rsidRPr="007E3E08" w14:paraId="435F3415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C4A2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Project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5943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NetSuite Support – [Insert Project Number]</w:t>
            </w:r>
          </w:p>
        </w:tc>
      </w:tr>
      <w:tr w:rsidR="00B412F6" w:rsidRPr="007E3E08" w14:paraId="7459FBB5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F42E" w14:textId="20E15BDF" w:rsidR="00B412F6" w:rsidRPr="007E3E08" w:rsidRDefault="008561B4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</w:rPr>
              <w:t>Change Order Name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476D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[Insert Customization Name]</w:t>
            </w:r>
          </w:p>
        </w:tc>
      </w:tr>
      <w:tr w:rsidR="00B412F6" w:rsidRPr="007E3E08" w14:paraId="1FB82AAE" w14:textId="77777777" w:rsidTr="002F062F">
        <w:trPr>
          <w:tblHeader/>
        </w:trPr>
        <w:tc>
          <w:tcPr>
            <w:tcW w:w="21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B16B" w14:textId="20F48A40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Total Fee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0AB3" w14:textId="2B108542" w:rsidR="00B412F6" w:rsidRPr="007E3E08" w:rsidRDefault="00AD394D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$</w:t>
            </w:r>
          </w:p>
        </w:tc>
      </w:tr>
    </w:tbl>
    <w:p w14:paraId="3B1A4A29" w14:textId="77777777" w:rsidR="00B412F6" w:rsidRPr="007E3E08" w:rsidRDefault="00B412F6" w:rsidP="00B412F6">
      <w:pPr>
        <w:spacing w:after="40"/>
        <w:rPr>
          <w:rFonts w:asciiTheme="minorHAnsi" w:hAnsiTheme="minorHAnsi" w:cstheme="minorHAnsi"/>
        </w:rPr>
      </w:pPr>
    </w:p>
    <w:tbl>
      <w:tblPr>
        <w:tblW w:w="499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7532"/>
      </w:tblGrid>
      <w:tr w:rsidR="00B412F6" w:rsidRPr="007E3E08" w14:paraId="3349172E" w14:textId="77777777" w:rsidTr="002F062F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E706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Basic Business Overview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6CE5A" w14:textId="77777777" w:rsidR="00A27864" w:rsidRPr="00A27864" w:rsidRDefault="00A27864" w:rsidP="00A27864">
            <w:pPr>
              <w:spacing w:before="40" w:after="40"/>
              <w:rPr>
                <w:rFonts w:asciiTheme="minorHAnsi" w:hAnsiTheme="minorHAnsi" w:cstheme="minorHAnsi"/>
                <w:szCs w:val="20"/>
                <w:lang w:val="en-US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Problem: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problem statement]</w:t>
            </w:r>
          </w:p>
          <w:p w14:paraId="58F7464F" w14:textId="77777777" w:rsidR="00A27864" w:rsidRPr="00A27864" w:rsidRDefault="00A27864" w:rsidP="00A27864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Solution: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solution statement]</w:t>
            </w:r>
          </w:p>
          <w:p w14:paraId="22C9D04E" w14:textId="578C3DDB" w:rsidR="00B412F6" w:rsidRPr="007E3E08" w:rsidRDefault="00A27864" w:rsidP="00A27864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A27864">
              <w:rPr>
                <w:rFonts w:asciiTheme="minorHAnsi" w:hAnsiTheme="minorHAnsi" w:cstheme="minorHAnsi"/>
                <w:b/>
                <w:bCs/>
                <w:szCs w:val="20"/>
                <w:lang w:val="en-US"/>
              </w:rPr>
              <w:t xml:space="preserve">Business Impact: 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[1-2 sentence business imp</w:t>
            </w:r>
            <w:r w:rsidR="001544A5">
              <w:rPr>
                <w:rFonts w:asciiTheme="minorHAnsi" w:hAnsiTheme="minorHAnsi" w:cstheme="minorHAnsi"/>
                <w:szCs w:val="20"/>
                <w:lang w:val="en-US"/>
              </w:rPr>
              <w:t>a</w:t>
            </w:r>
            <w:r w:rsidRPr="00A27864">
              <w:rPr>
                <w:rFonts w:asciiTheme="minorHAnsi" w:hAnsiTheme="minorHAnsi" w:cstheme="minorHAnsi"/>
                <w:szCs w:val="20"/>
                <w:lang w:val="en-US"/>
              </w:rPr>
              <w:t>ct statement]</w:t>
            </w:r>
          </w:p>
        </w:tc>
      </w:tr>
      <w:tr w:rsidR="00B412F6" w:rsidRPr="007E3E08" w14:paraId="738921AC" w14:textId="77777777" w:rsidTr="002F062F">
        <w:trPr>
          <w:tblHeader/>
        </w:trPr>
        <w:tc>
          <w:tcPr>
            <w:tcW w:w="214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0732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7E3E08">
              <w:rPr>
                <w:rFonts w:asciiTheme="minorHAnsi" w:hAnsiTheme="minorHAnsi" w:cstheme="minorHAnsi"/>
                <w:b/>
                <w:bCs/>
                <w:szCs w:val="20"/>
              </w:rPr>
              <w:t>Assumptions</w:t>
            </w:r>
          </w:p>
        </w:tc>
        <w:tc>
          <w:tcPr>
            <w:tcW w:w="68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C794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[Assumption 1]</w:t>
            </w:r>
          </w:p>
          <w:p w14:paraId="1E385E5F" w14:textId="77777777" w:rsidR="00B412F6" w:rsidRPr="007E3E08" w:rsidRDefault="00B412F6" w:rsidP="002F062F">
            <w:pPr>
              <w:spacing w:before="40" w:after="40"/>
              <w:rPr>
                <w:rFonts w:asciiTheme="minorHAnsi" w:hAnsiTheme="minorHAnsi" w:cstheme="minorHAnsi"/>
                <w:szCs w:val="20"/>
              </w:rPr>
            </w:pPr>
            <w:r w:rsidRPr="007E3E08">
              <w:rPr>
                <w:rFonts w:asciiTheme="minorHAnsi" w:hAnsiTheme="minorHAnsi" w:cstheme="minorHAnsi"/>
                <w:szCs w:val="20"/>
              </w:rPr>
              <w:t>[Assumption 2]</w:t>
            </w:r>
          </w:p>
        </w:tc>
      </w:tr>
    </w:tbl>
    <w:p w14:paraId="1924247F" w14:textId="18A2A81C" w:rsidR="00701FB5" w:rsidRPr="007E3E08" w:rsidRDefault="00701FB5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</w:p>
    <w:p w14:paraId="76D47967" w14:textId="50752402" w:rsidR="00AF3F03" w:rsidRPr="007E3E08" w:rsidRDefault="00AF3F03" w:rsidP="348DFE48">
      <w:pPr>
        <w:pStyle w:val="BodyText"/>
        <w:spacing w:before="0" w:after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</w:p>
    <w:p w14:paraId="240E2B7D" w14:textId="77777777" w:rsidR="00B412F6" w:rsidRPr="007E3E08" w:rsidRDefault="00B412F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  <w:r w:rsidRPr="007E3E08">
        <w:rPr>
          <w:rFonts w:asciiTheme="minorHAnsi" w:hAnsiTheme="minorHAnsi" w:cstheme="minorHAnsi"/>
          <w:b/>
          <w:bCs/>
          <w:sz w:val="24"/>
        </w:rPr>
        <w:br w:type="page"/>
      </w:r>
    </w:p>
    <w:p w14:paraId="701DEEBC" w14:textId="60688048" w:rsidR="009317F0" w:rsidRPr="007E3E08" w:rsidRDefault="00400E67" w:rsidP="1AFAF897">
      <w:pPr>
        <w:pStyle w:val="BodyText"/>
        <w:ind w:left="0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lastRenderedPageBreak/>
        <w:t>Process Overview:</w:t>
      </w:r>
    </w:p>
    <w:p w14:paraId="6016F19B" w14:textId="2FD83D90" w:rsidR="006935DA" w:rsidRPr="007E3E08" w:rsidRDefault="007E3E08" w:rsidP="1AFAF897">
      <w:pPr>
        <w:pStyle w:val="BodyText"/>
        <w:ind w:left="0"/>
        <w:contextualSpacing/>
        <w:rPr>
          <w:rFonts w:asciiTheme="minorHAnsi" w:hAnsiTheme="minorHAnsi" w:cstheme="minorHAnsi"/>
          <w:sz w:val="32"/>
          <w:szCs w:val="32"/>
        </w:rPr>
      </w:pPr>
      <w:r w:rsidRPr="007E3E08">
        <w:rPr>
          <w:rFonts w:asciiTheme="minorHAnsi" w:hAnsiTheme="minorHAnsi" w:cstheme="minorHAnsi"/>
          <w:sz w:val="22"/>
          <w:szCs w:val="22"/>
        </w:rPr>
        <w:t>[Insert Lucid Chart Diagram Here]</w:t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begin"/>
      </w:r>
      <w:r w:rsidR="00CC1A91" w:rsidRPr="007E3E08">
        <w:rPr>
          <w:rFonts w:asciiTheme="minorHAnsi" w:hAnsiTheme="minorHAnsi" w:cstheme="minorHAnsi"/>
          <w:sz w:val="22"/>
          <w:szCs w:val="22"/>
        </w:rPr>
        <w:instrText xml:space="preserve"> INCLUDEPICTURE "https://documents.lucid.app/documents/b3f9b374-8f2a-4287-a835-0fb1486413e5/pages/0_0?a=341&amp;x=-678&amp;y=-192&amp;w=2010&amp;h=742&amp;store=1&amp;accept=image%2F*&amp;auth=LCA%20258354a5df3bb4c397db9290c01df5fb292ef5a7bce73362aaa4c8c3739787f0-ts%3D1722960781" \* MERGEFORMATINET </w:instrText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separate"/>
      </w:r>
      <w:r w:rsidR="00CC1A91" w:rsidRPr="007E3E08">
        <w:rPr>
          <w:rFonts w:asciiTheme="minorHAnsi" w:hAnsiTheme="minorHAnsi" w:cstheme="minorHAnsi"/>
          <w:sz w:val="22"/>
          <w:szCs w:val="22"/>
        </w:rPr>
        <w:fldChar w:fldCharType="end"/>
      </w:r>
    </w:p>
    <w:p w14:paraId="04EDDD12" w14:textId="35C6B234" w:rsidR="00400E67" w:rsidRPr="007E3E08" w:rsidRDefault="00400E67" w:rsidP="1F642450">
      <w:pPr>
        <w:pStyle w:val="BodyText"/>
        <w:ind w:left="0"/>
        <w:contextualSpacing/>
        <w:rPr>
          <w:rFonts w:asciiTheme="minorHAnsi" w:hAnsiTheme="minorHAnsi" w:cstheme="minorHAnsi"/>
        </w:rPr>
      </w:pPr>
    </w:p>
    <w:p w14:paraId="5FB489EF" w14:textId="3AD16B6C" w:rsidR="285383AB" w:rsidRPr="007E3E08" w:rsidRDefault="285383AB" w:rsidP="1F64245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</w:rPr>
      </w:pPr>
    </w:p>
    <w:p w14:paraId="031AA3DF" w14:textId="4C9FBA87" w:rsidR="00486F84" w:rsidRPr="007E3E08" w:rsidRDefault="00FC116A" w:rsidP="764722E0">
      <w:pPr>
        <w:pStyle w:val="BodyText"/>
        <w:spacing w:before="0" w:after="0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t>Scope and</w:t>
      </w:r>
      <w:r w:rsidR="00FD70BE" w:rsidRPr="007E3E08">
        <w:rPr>
          <w:rFonts w:asciiTheme="minorHAnsi" w:hAnsiTheme="minorHAnsi" w:cstheme="minorHAnsi"/>
          <w:b/>
          <w:bCs/>
          <w:sz w:val="24"/>
          <w:szCs w:val="24"/>
        </w:rPr>
        <w:t xml:space="preserve"> Deliverables</w:t>
      </w:r>
      <w:r w:rsidR="00920245" w:rsidRPr="007E3E08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B2F7799" w14:textId="2DB76395" w:rsidR="00CB146C" w:rsidRDefault="00CB146C" w:rsidP="00FA60E5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Project Man</w:t>
      </w:r>
      <w:r w:rsidR="007231D3">
        <w:rPr>
          <w:rFonts w:asciiTheme="minorHAnsi" w:hAnsiTheme="minorHAnsi" w:cstheme="minorHAnsi"/>
          <w:sz w:val="22"/>
          <w:szCs w:val="22"/>
        </w:rPr>
        <w:t>ag</w:t>
      </w:r>
      <w:r>
        <w:rPr>
          <w:rFonts w:asciiTheme="minorHAnsi" w:hAnsiTheme="minorHAnsi" w:cstheme="minorHAnsi"/>
          <w:sz w:val="22"/>
          <w:szCs w:val="22"/>
        </w:rPr>
        <w:t xml:space="preserve">ement: </w:t>
      </w:r>
      <w:r w:rsidR="007231D3">
        <w:rPr>
          <w:rFonts w:asciiTheme="minorHAnsi" w:hAnsiTheme="minorHAnsi" w:cstheme="minorHAnsi"/>
          <w:sz w:val="22"/>
          <w:szCs w:val="22"/>
        </w:rPr>
        <w:t>creation of a project plan</w:t>
      </w:r>
      <w:r w:rsidR="00322A6E">
        <w:rPr>
          <w:rFonts w:asciiTheme="minorHAnsi" w:hAnsiTheme="minorHAnsi" w:cstheme="minorHAnsi"/>
          <w:sz w:val="22"/>
          <w:szCs w:val="22"/>
        </w:rPr>
        <w:t>, UAT test cases, and cutover plan in Ethos SmartSheet.</w:t>
      </w:r>
    </w:p>
    <w:p w14:paraId="0C10DD04" w14:textId="220AC4E0" w:rsidR="00486F84" w:rsidRPr="007E3E08" w:rsidRDefault="00BF12D9" w:rsidP="00FA60E5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Documentation</w:t>
      </w:r>
      <w:r w:rsidR="00374860" w:rsidRPr="007E3E08">
        <w:rPr>
          <w:rFonts w:asciiTheme="minorHAnsi" w:hAnsiTheme="minorHAnsi" w:cstheme="minorHAnsi"/>
          <w:sz w:val="22"/>
          <w:szCs w:val="22"/>
        </w:rPr>
        <w:t xml:space="preserve">: </w:t>
      </w:r>
      <w:r w:rsidR="00F81790">
        <w:rPr>
          <w:rFonts w:asciiTheme="minorHAnsi" w:hAnsiTheme="minorHAnsi" w:cstheme="minorHAnsi"/>
          <w:sz w:val="22"/>
          <w:szCs w:val="22"/>
        </w:rPr>
        <w:t>a detailed document conveying functional and technical design concepts and transaction architecture.</w:t>
      </w:r>
    </w:p>
    <w:p w14:paraId="71A5B0EF" w14:textId="0E3B216C" w:rsidR="00FA60E5" w:rsidRPr="007E3E08" w:rsidRDefault="00FA60E5" w:rsidP="0003244D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Configuration:</w:t>
      </w:r>
    </w:p>
    <w:p w14:paraId="12B603D0" w14:textId="161D582A" w:rsidR="008F53D0" w:rsidRPr="007E3E08" w:rsidRDefault="00252C30" w:rsidP="004A67EC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Development:</w:t>
      </w:r>
    </w:p>
    <w:p w14:paraId="38E5E3FA" w14:textId="19475AA0" w:rsidR="00DA23A9" w:rsidRPr="007E3E08" w:rsidRDefault="00243D85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>Enhancement Walk Through: demonstration of enhancement to</w:t>
      </w:r>
      <w:r w:rsidR="008650CC" w:rsidRPr="007E3E08">
        <w:rPr>
          <w:rFonts w:asciiTheme="minorHAnsi" w:hAnsiTheme="minorHAnsi" w:cstheme="minorHAnsi"/>
          <w:sz w:val="22"/>
          <w:szCs w:val="22"/>
        </w:rPr>
        <w:t xml:space="preserve"> client.</w:t>
      </w:r>
    </w:p>
    <w:p w14:paraId="7A38A5B0" w14:textId="0F22AB0F" w:rsidR="00506D77" w:rsidRPr="007E3E08" w:rsidRDefault="00506D77" w:rsidP="00DA23A9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UAT Updates: supporting client through end-user enablement. This includes minor script </w:t>
      </w:r>
      <w:r w:rsidR="004502CA" w:rsidRPr="007E3E08">
        <w:rPr>
          <w:rFonts w:asciiTheme="minorHAnsi" w:hAnsiTheme="minorHAnsi" w:cstheme="minorHAnsi"/>
          <w:sz w:val="22"/>
          <w:szCs w:val="22"/>
        </w:rPr>
        <w:t xml:space="preserve">and configuration </w:t>
      </w:r>
      <w:r w:rsidRPr="007E3E08">
        <w:rPr>
          <w:rFonts w:asciiTheme="minorHAnsi" w:hAnsiTheme="minorHAnsi" w:cstheme="minorHAnsi"/>
          <w:sz w:val="22"/>
          <w:szCs w:val="22"/>
        </w:rPr>
        <w:t>updates per end-user feedback.</w:t>
      </w:r>
    </w:p>
    <w:p w14:paraId="7E2B4018" w14:textId="4F915464" w:rsidR="004A67EC" w:rsidRPr="007E3E08" w:rsidRDefault="00DC28C2" w:rsidP="004A67EC">
      <w:pPr>
        <w:pStyle w:val="BodyText"/>
        <w:numPr>
          <w:ilvl w:val="0"/>
          <w:numId w:val="34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Cutover &amp; Support: upon the client’s approval, the enhancement will be migrated to production, deployed, and supported </w:t>
      </w:r>
      <w:r w:rsidR="00A0343B" w:rsidRPr="007E3E08">
        <w:rPr>
          <w:rFonts w:asciiTheme="minorHAnsi" w:hAnsiTheme="minorHAnsi" w:cstheme="minorHAnsi"/>
          <w:sz w:val="22"/>
          <w:szCs w:val="22"/>
        </w:rPr>
        <w:t xml:space="preserve">through </w:t>
      </w:r>
      <w:r w:rsidR="002426F7">
        <w:rPr>
          <w:rFonts w:asciiTheme="minorHAnsi" w:hAnsiTheme="minorHAnsi" w:cstheme="minorHAnsi"/>
          <w:sz w:val="22"/>
          <w:szCs w:val="22"/>
        </w:rPr>
        <w:t>five business days</w:t>
      </w:r>
      <w:r w:rsidR="00EF05E8" w:rsidRPr="007E3E08">
        <w:rPr>
          <w:rFonts w:asciiTheme="minorHAnsi" w:hAnsiTheme="minorHAnsi" w:cstheme="minorHAnsi"/>
          <w:sz w:val="22"/>
          <w:szCs w:val="22"/>
        </w:rPr>
        <w:t>.</w:t>
      </w:r>
    </w:p>
    <w:p w14:paraId="7F447027" w14:textId="4B113F3B" w:rsidR="00B412F6" w:rsidRPr="007E3E08" w:rsidRDefault="00B412F6">
      <w:pPr>
        <w:tabs>
          <w:tab w:val="clear" w:pos="2842"/>
        </w:tabs>
        <w:spacing w:before="0" w:after="0"/>
        <w:rPr>
          <w:rFonts w:asciiTheme="minorHAnsi" w:hAnsiTheme="minorHAnsi" w:cstheme="minorHAnsi"/>
          <w:b/>
          <w:bCs/>
          <w:sz w:val="24"/>
          <w:lang w:val="en-US"/>
        </w:rPr>
      </w:pPr>
      <w:r w:rsidRPr="007E3E08">
        <w:rPr>
          <w:rFonts w:asciiTheme="minorHAnsi" w:hAnsiTheme="minorHAnsi" w:cstheme="minorHAnsi"/>
          <w:b/>
          <w:bCs/>
          <w:sz w:val="24"/>
        </w:rPr>
        <w:br w:type="page"/>
      </w:r>
    </w:p>
    <w:p w14:paraId="48DFBD87" w14:textId="4EA73260" w:rsidR="005126BA" w:rsidRPr="007E3E08" w:rsidRDefault="00EC1AA8" w:rsidP="008D6A67">
      <w:pPr>
        <w:pStyle w:val="BodyText"/>
        <w:ind w:left="0"/>
        <w:contextualSpacing/>
        <w:rPr>
          <w:rFonts w:asciiTheme="minorHAnsi" w:hAnsiTheme="minorHAnsi" w:cstheme="minorHAnsi"/>
          <w:sz w:val="24"/>
          <w:szCs w:val="24"/>
        </w:rPr>
      </w:pPr>
      <w:r w:rsidRPr="007E3E08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Estimated </w:t>
      </w:r>
      <w:r w:rsidR="001020A4" w:rsidRPr="007E3E08">
        <w:rPr>
          <w:rFonts w:asciiTheme="minorHAnsi" w:hAnsiTheme="minorHAnsi" w:cstheme="minorHAnsi"/>
          <w:b/>
          <w:bCs/>
          <w:sz w:val="24"/>
          <w:szCs w:val="24"/>
        </w:rPr>
        <w:t>Fees and Billing:</w:t>
      </w:r>
    </w:p>
    <w:p w14:paraId="0101157A" w14:textId="7D05F2E4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Based upon the scope, timeline, and deliverables outlined in this Statement of Work, the professional fees will be billed at a fixed fee of 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.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1A1996D" w14:textId="77777777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F87B59A" w14:textId="33AA834A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In the event of material changes to the scope associated with this </w:t>
      </w:r>
      <w:r w:rsidR="008561B4">
        <w:rPr>
          <w:rStyle w:val="normaltextrun"/>
          <w:rFonts w:asciiTheme="minorHAnsi" w:hAnsiTheme="minorHAnsi" w:cstheme="minorHAnsi"/>
          <w:sz w:val="22"/>
          <w:szCs w:val="22"/>
        </w:rPr>
        <w:t>Change Order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, Ethos will prepare a change order to be executed by the client documenting the anticipated additional professional fees.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244EB378" w14:textId="77777777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  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A47CEA5" w14:textId="64E7E0D6" w:rsidR="00992F46" w:rsidRPr="007E3E08" w:rsidRDefault="00992F46" w:rsidP="00992F46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Upon execution of this </w:t>
      </w:r>
      <w:r w:rsidR="008561B4">
        <w:rPr>
          <w:rStyle w:val="normaltextrun"/>
          <w:rFonts w:asciiTheme="minorHAnsi" w:hAnsiTheme="minorHAnsi" w:cstheme="minorHAnsi"/>
          <w:sz w:val="22"/>
          <w:szCs w:val="22"/>
        </w:rPr>
        <w:t>CO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, Ethos will issue an invoice for 50% of the total </w:t>
      </w:r>
      <w:r w:rsidR="008561B4">
        <w:rPr>
          <w:rStyle w:val="normaltextrun"/>
          <w:rFonts w:asciiTheme="minorHAnsi" w:hAnsiTheme="minorHAnsi" w:cstheme="minorHAnsi"/>
          <w:sz w:val="22"/>
          <w:szCs w:val="22"/>
        </w:rPr>
        <w:t>CO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 ($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).  The remaining balance of $</w:t>
      </w:r>
      <w:r w:rsidR="004A67EC" w:rsidRPr="007E3E08">
        <w:rPr>
          <w:rStyle w:val="normaltextrun"/>
          <w:rFonts w:asciiTheme="minorHAnsi" w:hAnsiTheme="minorHAnsi" w:cstheme="minorHAnsi"/>
          <w:sz w:val="22"/>
          <w:szCs w:val="22"/>
        </w:rPr>
        <w:t>X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 xml:space="preserve"> will be invoiced at the start of the User Acceptance Testing phas</w:t>
      </w:r>
      <w:r w:rsidR="00672AEC">
        <w:rPr>
          <w:rStyle w:val="normaltextrun"/>
          <w:rFonts w:asciiTheme="minorHAnsi" w:hAnsiTheme="minorHAnsi" w:cstheme="minorHAnsi"/>
          <w:sz w:val="22"/>
          <w:szCs w:val="22"/>
        </w:rPr>
        <w:t>e</w:t>
      </w:r>
      <w:r w:rsidRPr="007E3E08">
        <w:rPr>
          <w:rStyle w:val="normaltextrun"/>
          <w:rFonts w:asciiTheme="minorHAnsi" w:hAnsiTheme="minorHAnsi" w:cstheme="minorHAnsi"/>
          <w:sz w:val="22"/>
          <w:szCs w:val="22"/>
        </w:rPr>
        <w:t>. All invoices are due within 15 days of receipt.</w:t>
      </w:r>
      <w:r w:rsidRPr="007E3E08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14F463CF" w14:textId="77777777" w:rsidR="00992F46" w:rsidRPr="007E3E08" w:rsidRDefault="00992F46" w:rsidP="27CC5E7C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p w14:paraId="369F5EE5" w14:textId="23EFC578" w:rsidR="00486F84" w:rsidRPr="007E3E08" w:rsidRDefault="00486F84" w:rsidP="366387EE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7E3E08">
        <w:rPr>
          <w:rFonts w:asciiTheme="minorHAnsi" w:hAnsiTheme="minorHAnsi" w:cstheme="minorHAnsi"/>
          <w:sz w:val="22"/>
          <w:szCs w:val="22"/>
        </w:rPr>
        <w:t xml:space="preserve">AGREED TO AND ACCEPTED by the authorized designates of each party on this </w:t>
      </w:r>
      <w:r w:rsidR="3FF8C07E" w:rsidRPr="007E3E08">
        <w:rPr>
          <w:rFonts w:asciiTheme="minorHAnsi" w:hAnsiTheme="minorHAnsi" w:cstheme="minorHAnsi"/>
          <w:sz w:val="22"/>
          <w:szCs w:val="22"/>
        </w:rPr>
        <w:t>X</w:t>
      </w:r>
      <w:r w:rsidR="2A22641A" w:rsidRPr="007E3E08">
        <w:rPr>
          <w:rFonts w:asciiTheme="minorHAnsi" w:hAnsiTheme="minorHAnsi" w:cstheme="minorHAnsi"/>
          <w:sz w:val="22"/>
          <w:szCs w:val="22"/>
        </w:rPr>
        <w:t xml:space="preserve"> </w:t>
      </w:r>
      <w:r w:rsidRPr="007E3E08">
        <w:rPr>
          <w:rFonts w:asciiTheme="minorHAnsi" w:hAnsiTheme="minorHAnsi" w:cstheme="minorHAnsi"/>
          <w:sz w:val="22"/>
          <w:szCs w:val="22"/>
        </w:rPr>
        <w:t xml:space="preserve">day of </w:t>
      </w:r>
      <w:r w:rsidR="40799C89" w:rsidRPr="007E3E08">
        <w:rPr>
          <w:rFonts w:asciiTheme="minorHAnsi" w:hAnsiTheme="minorHAnsi" w:cstheme="minorHAnsi"/>
          <w:sz w:val="22"/>
          <w:szCs w:val="22"/>
        </w:rPr>
        <w:t>M</w:t>
      </w:r>
      <w:r w:rsidR="25B6E44C" w:rsidRPr="007E3E08">
        <w:rPr>
          <w:rFonts w:asciiTheme="minorHAnsi" w:hAnsiTheme="minorHAnsi" w:cstheme="minorHAnsi"/>
          <w:sz w:val="22"/>
          <w:szCs w:val="22"/>
        </w:rPr>
        <w:t>ont</w:t>
      </w:r>
      <w:r w:rsidR="40799C89" w:rsidRPr="007E3E08">
        <w:rPr>
          <w:rFonts w:asciiTheme="minorHAnsi" w:hAnsiTheme="minorHAnsi" w:cstheme="minorHAnsi"/>
          <w:sz w:val="22"/>
          <w:szCs w:val="22"/>
        </w:rPr>
        <w:t>h</w:t>
      </w:r>
      <w:r w:rsidR="003F7347" w:rsidRPr="007E3E08">
        <w:rPr>
          <w:rFonts w:asciiTheme="minorHAnsi" w:hAnsiTheme="minorHAnsi" w:cstheme="minorHAnsi"/>
          <w:sz w:val="22"/>
          <w:szCs w:val="22"/>
        </w:rPr>
        <w:t xml:space="preserve"> </w:t>
      </w:r>
      <w:r w:rsidR="0077A7D7" w:rsidRPr="007E3E08">
        <w:rPr>
          <w:rFonts w:asciiTheme="minorHAnsi" w:hAnsiTheme="minorHAnsi" w:cstheme="minorHAnsi"/>
          <w:sz w:val="22"/>
          <w:szCs w:val="22"/>
        </w:rPr>
        <w:t>YYYY</w:t>
      </w:r>
      <w:r w:rsidRPr="007E3E08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5049"/>
        <w:gridCol w:w="5049"/>
      </w:tblGrid>
      <w:tr w:rsidR="00486F84" w:rsidRPr="007E3E08" w14:paraId="5BEBF22F" w14:textId="77777777" w:rsidTr="7F0132FF">
        <w:trPr>
          <w:trHeight w:val="2339"/>
        </w:trPr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1B0851DB" w14:textId="3A5751AC" w:rsidR="00486F84" w:rsidRPr="007E3E08" w:rsidRDefault="004A67EC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7E3E08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Client</w:t>
            </w:r>
          </w:p>
          <w:p w14:paraId="29391028" w14:textId="77777777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</w:p>
          <w:p w14:paraId="0D2DA0F5" w14:textId="77777777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  <w:highlight w:val="yellow"/>
              </w:rPr>
            </w:pPr>
          </w:p>
          <w:p w14:paraId="2A8482FD" w14:textId="7037E0BD" w:rsidR="00486F84" w:rsidRPr="007E3E08" w:rsidRDefault="00486F84" w:rsidP="755B6AEB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E3E08">
              <w:rPr>
                <w:rFonts w:asciiTheme="minorHAnsi" w:eastAsiaTheme="minorEastAsia" w:hAnsiTheme="minorHAnsi" w:cstheme="minorHAnsi"/>
                <w:sz w:val="22"/>
                <w:szCs w:val="22"/>
              </w:rPr>
              <w:t>By:  _______________________________</w:t>
            </w:r>
          </w:p>
          <w:p w14:paraId="38A1EF4A" w14:textId="16CFD00C" w:rsidR="00486F84" w:rsidRPr="007E3E08" w:rsidRDefault="004A67EC" w:rsidP="7F0132FF">
            <w:pPr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</w:pPr>
            <w:r w:rsidRPr="007E3E08">
              <w:rPr>
                <w:rStyle w:val="token"/>
                <w:rFonts w:asciiTheme="minorHAnsi" w:eastAsiaTheme="minorEastAsia" w:hAnsiTheme="minorHAnsi" w:cstheme="minorHAnsi"/>
                <w:color w:val="242424"/>
                <w:sz w:val="22"/>
                <w:szCs w:val="22"/>
              </w:rPr>
              <w:t>Signor</w:t>
            </w:r>
          </w:p>
        </w:tc>
        <w:tc>
          <w:tcPr>
            <w:tcW w:w="5049" w:type="dxa"/>
            <w:tcBorders>
              <w:top w:val="nil"/>
              <w:left w:val="nil"/>
              <w:bottom w:val="nil"/>
              <w:right w:val="nil"/>
            </w:tcBorders>
          </w:tcPr>
          <w:p w14:paraId="3765B962" w14:textId="77777777" w:rsidR="00486F84" w:rsidRPr="007E3E08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E3E08">
              <w:rPr>
                <w:rFonts w:asciiTheme="minorHAnsi" w:hAnsiTheme="minorHAnsi" w:cstheme="minorHAnsi"/>
                <w:b/>
                <w:sz w:val="22"/>
                <w:szCs w:val="22"/>
              </w:rPr>
              <w:t>Ethos Business Solutions LLC</w:t>
            </w:r>
          </w:p>
          <w:p w14:paraId="5485B3BA" w14:textId="77777777" w:rsidR="00486F84" w:rsidRPr="007E3E08" w:rsidRDefault="00486F84" w:rsidP="00DA48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4CB938" w14:textId="77777777" w:rsidR="00486F84" w:rsidRPr="007E3E08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A5A3C" w14:textId="1628CACB" w:rsidR="00486F84" w:rsidRPr="007E3E08" w:rsidRDefault="00486F84" w:rsidP="00DA48A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E3E08">
              <w:rPr>
                <w:rFonts w:asciiTheme="minorHAnsi" w:hAnsiTheme="minorHAnsi" w:cstheme="minorHAnsi"/>
                <w:sz w:val="22"/>
                <w:szCs w:val="22"/>
              </w:rPr>
              <w:t>By: _________________________________</w:t>
            </w:r>
          </w:p>
          <w:p w14:paraId="65146ECF" w14:textId="50224386" w:rsidR="00486F84" w:rsidRPr="007E3E08" w:rsidRDefault="00831324" w:rsidP="00486F84">
            <w:pPr>
              <w:jc w:val="both"/>
              <w:rPr>
                <w:rStyle w:val="token"/>
                <w:rFonts w:asciiTheme="minorHAnsi" w:hAnsiTheme="minorHAnsi" w:cstheme="minorHAnsi"/>
                <w:color w:val="242424"/>
                <w:sz w:val="22"/>
                <w:szCs w:val="22"/>
              </w:rPr>
            </w:pPr>
            <w:r w:rsidRPr="007E3E08">
              <w:rPr>
                <w:rStyle w:val="token"/>
                <w:rFonts w:asciiTheme="minorHAnsi" w:hAnsiTheme="minorHAnsi" w:cstheme="minorHAnsi"/>
                <w:color w:val="242424"/>
                <w:sz w:val="22"/>
                <w:szCs w:val="22"/>
              </w:rPr>
              <w:t>Signor</w:t>
            </w:r>
          </w:p>
        </w:tc>
      </w:tr>
    </w:tbl>
    <w:p w14:paraId="6800CF8B" w14:textId="77777777" w:rsidR="00486F84" w:rsidRPr="007E3E08" w:rsidRDefault="00486F84" w:rsidP="00E32456">
      <w:pPr>
        <w:rPr>
          <w:rFonts w:asciiTheme="minorHAnsi" w:hAnsiTheme="minorHAnsi" w:cstheme="minorHAnsi"/>
          <w:sz w:val="22"/>
          <w:szCs w:val="22"/>
        </w:rPr>
      </w:pPr>
    </w:p>
    <w:sectPr w:rsidR="00486F84" w:rsidRPr="007E3E08" w:rsidSect="00A727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90" w:right="1152" w:bottom="90" w:left="1152" w:header="432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241A58" w14:textId="77777777" w:rsidR="001F6D5D" w:rsidRDefault="001F6D5D" w:rsidP="003E5333">
      <w:r>
        <w:separator/>
      </w:r>
    </w:p>
    <w:p w14:paraId="3F139D73" w14:textId="77777777" w:rsidR="001F6D5D" w:rsidRDefault="001F6D5D" w:rsidP="003E5333"/>
    <w:p w14:paraId="6E8C2BCD" w14:textId="77777777" w:rsidR="001F6D5D" w:rsidRDefault="001F6D5D" w:rsidP="003E5333"/>
    <w:p w14:paraId="12794E50" w14:textId="77777777" w:rsidR="001F6D5D" w:rsidRDefault="001F6D5D" w:rsidP="003E5333"/>
    <w:p w14:paraId="52BE09AF" w14:textId="77777777" w:rsidR="001F6D5D" w:rsidRDefault="001F6D5D" w:rsidP="003E5333"/>
    <w:p w14:paraId="5F86685F" w14:textId="77777777" w:rsidR="001F6D5D" w:rsidRDefault="001F6D5D" w:rsidP="003E5333"/>
    <w:p w14:paraId="425EF0A2" w14:textId="77777777" w:rsidR="001F6D5D" w:rsidRDefault="001F6D5D" w:rsidP="003E5333"/>
    <w:p w14:paraId="4F4254D0" w14:textId="77777777" w:rsidR="001F6D5D" w:rsidRDefault="001F6D5D"/>
    <w:p w14:paraId="3EBC80DC" w14:textId="77777777" w:rsidR="001F6D5D" w:rsidRDefault="001F6D5D"/>
    <w:p w14:paraId="60A854D5" w14:textId="77777777" w:rsidR="001F6D5D" w:rsidRDefault="001F6D5D"/>
  </w:endnote>
  <w:endnote w:type="continuationSeparator" w:id="0">
    <w:p w14:paraId="771DAB7E" w14:textId="77777777" w:rsidR="001F6D5D" w:rsidRDefault="001F6D5D" w:rsidP="003E5333">
      <w:r>
        <w:continuationSeparator/>
      </w:r>
    </w:p>
    <w:p w14:paraId="484904B9" w14:textId="77777777" w:rsidR="001F6D5D" w:rsidRDefault="001F6D5D" w:rsidP="003E5333"/>
    <w:p w14:paraId="3447021A" w14:textId="77777777" w:rsidR="001F6D5D" w:rsidRDefault="001F6D5D" w:rsidP="003E5333"/>
    <w:p w14:paraId="23287192" w14:textId="77777777" w:rsidR="001F6D5D" w:rsidRDefault="001F6D5D" w:rsidP="003E5333"/>
    <w:p w14:paraId="6199A483" w14:textId="77777777" w:rsidR="001F6D5D" w:rsidRDefault="001F6D5D" w:rsidP="003E5333"/>
    <w:p w14:paraId="5E491173" w14:textId="77777777" w:rsidR="001F6D5D" w:rsidRDefault="001F6D5D" w:rsidP="003E5333"/>
    <w:p w14:paraId="342F5D24" w14:textId="77777777" w:rsidR="001F6D5D" w:rsidRDefault="001F6D5D" w:rsidP="003E5333"/>
    <w:p w14:paraId="18150B4B" w14:textId="77777777" w:rsidR="001F6D5D" w:rsidRDefault="001F6D5D"/>
    <w:p w14:paraId="7A5EEE38" w14:textId="77777777" w:rsidR="001F6D5D" w:rsidRDefault="001F6D5D"/>
    <w:p w14:paraId="26E5E078" w14:textId="77777777" w:rsidR="001F6D5D" w:rsidRDefault="001F6D5D"/>
  </w:endnote>
  <w:endnote w:type="continuationNotice" w:id="1">
    <w:p w14:paraId="64D52E28" w14:textId="77777777" w:rsidR="001F6D5D" w:rsidRDefault="001F6D5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4020DB" w14:textId="77777777" w:rsidR="00C94DAD" w:rsidRDefault="00C94DAD" w:rsidP="003E5333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393A76" w14:textId="77777777" w:rsidR="00C94DAD" w:rsidRDefault="00C94DAD" w:rsidP="003E5333">
    <w:pPr>
      <w:pStyle w:val="Footer"/>
    </w:pPr>
  </w:p>
  <w:p w14:paraId="6B84B6F4" w14:textId="77777777" w:rsidR="00C94DAD" w:rsidRDefault="00C94DAD" w:rsidP="003E5333"/>
  <w:p w14:paraId="5D6B92AB" w14:textId="77777777" w:rsidR="00C94DAD" w:rsidRDefault="00C94DAD" w:rsidP="003E5333"/>
  <w:p w14:paraId="02E696D9" w14:textId="77777777" w:rsidR="00C94DAD" w:rsidRDefault="00C94DAD" w:rsidP="003E5333"/>
  <w:p w14:paraId="6335A572" w14:textId="77777777" w:rsidR="00C94DAD" w:rsidRDefault="00C94DAD" w:rsidP="003E5333"/>
  <w:p w14:paraId="1C190379" w14:textId="77777777" w:rsidR="00C94DAD" w:rsidRDefault="00C94DAD" w:rsidP="003E5333"/>
  <w:p w14:paraId="06A70982" w14:textId="77777777" w:rsidR="00C94DAD" w:rsidRDefault="00C94DAD" w:rsidP="003E5333"/>
  <w:p w14:paraId="51247DD1" w14:textId="77777777" w:rsidR="00C94DAD" w:rsidRDefault="00C94DAD" w:rsidP="003E5333"/>
  <w:p w14:paraId="7FFBA09A" w14:textId="77777777" w:rsidR="00C94DAD" w:rsidRDefault="00C94DAD" w:rsidP="000058BA"/>
  <w:p w14:paraId="734D2070" w14:textId="77777777" w:rsidR="00C94DAD" w:rsidRDefault="00C94DAD" w:rsidP="0094756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F5C38B" w14:textId="5C9D11AF" w:rsidR="00C94DAD" w:rsidRDefault="00C94DAD" w:rsidP="00941A2F">
    <w:pPr>
      <w:pStyle w:val="Footer"/>
    </w:pPr>
  </w:p>
  <w:p w14:paraId="475B6AF6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2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19233370" w14:textId="77777777" w:rsidR="00C94DAD" w:rsidRPr="00941A2F" w:rsidRDefault="00C94DAD" w:rsidP="00941A2F">
    <w:pPr>
      <w:pStyle w:val="Footer"/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D10A75" w14:textId="5D6DE954" w:rsidR="00C94DAD" w:rsidRDefault="00C94DAD" w:rsidP="00941A2F">
    <w:pPr>
      <w:pStyle w:val="Footer"/>
    </w:pPr>
  </w:p>
  <w:p w14:paraId="768AF8BA" w14:textId="77777777" w:rsidR="00C94DAD" w:rsidRPr="00941A2F" w:rsidRDefault="00C94DAD" w:rsidP="00941A2F">
    <w:pPr>
      <w:pStyle w:val="Footer"/>
      <w:jc w:val="center"/>
      <w:rPr>
        <w:rFonts w:ascii="Calibri" w:hAnsi="Calibri" w:cs="Calibri"/>
        <w:sz w:val="22"/>
        <w:szCs w:val="22"/>
      </w:rPr>
    </w:pPr>
    <w:r w:rsidRPr="00941A2F">
      <w:rPr>
        <w:rFonts w:ascii="Calibri" w:hAnsi="Calibri" w:cs="Calibri"/>
        <w:sz w:val="22"/>
        <w:szCs w:val="22"/>
      </w:rPr>
      <w:t xml:space="preserve">Page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PAGE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1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  <w:r w:rsidRPr="00941A2F">
      <w:rPr>
        <w:rFonts w:ascii="Calibri" w:hAnsi="Calibri" w:cs="Calibri"/>
        <w:sz w:val="22"/>
        <w:szCs w:val="22"/>
      </w:rPr>
      <w:t xml:space="preserve"> of </w:t>
    </w:r>
    <w:r w:rsidRPr="00941A2F">
      <w:rPr>
        <w:rStyle w:val="PageNumber"/>
        <w:rFonts w:ascii="Calibri" w:hAnsi="Calibri" w:cs="Calibri"/>
        <w:sz w:val="22"/>
        <w:szCs w:val="22"/>
      </w:rPr>
      <w:fldChar w:fldCharType="begin"/>
    </w:r>
    <w:r w:rsidRPr="00941A2F">
      <w:rPr>
        <w:rStyle w:val="PageNumber"/>
        <w:rFonts w:ascii="Calibri" w:hAnsi="Calibri" w:cs="Calibri"/>
        <w:sz w:val="22"/>
        <w:szCs w:val="22"/>
      </w:rPr>
      <w:instrText xml:space="preserve"> NUMPAGES </w:instrText>
    </w:r>
    <w:r w:rsidRPr="00941A2F">
      <w:rPr>
        <w:rStyle w:val="PageNumber"/>
        <w:rFonts w:ascii="Calibri" w:hAnsi="Calibri" w:cs="Calibri"/>
        <w:sz w:val="22"/>
        <w:szCs w:val="22"/>
      </w:rPr>
      <w:fldChar w:fldCharType="separate"/>
    </w:r>
    <w:r w:rsidR="00234825">
      <w:rPr>
        <w:rStyle w:val="PageNumber"/>
        <w:rFonts w:ascii="Calibri" w:hAnsi="Calibri" w:cs="Calibri"/>
        <w:noProof/>
        <w:sz w:val="22"/>
        <w:szCs w:val="22"/>
      </w:rPr>
      <w:t>3</w:t>
    </w:r>
    <w:r w:rsidRPr="00941A2F">
      <w:rPr>
        <w:rStyle w:val="PageNumber"/>
        <w:rFonts w:ascii="Calibri" w:hAnsi="Calibri" w:cs="Calibri"/>
        <w:sz w:val="22"/>
        <w:szCs w:val="22"/>
      </w:rPr>
      <w:fldChar w:fldCharType="end"/>
    </w:r>
  </w:p>
  <w:p w14:paraId="4C74E9B0" w14:textId="77777777" w:rsidR="00C94DAD" w:rsidRDefault="00C94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B3F5C2" w14:textId="77777777" w:rsidR="001F6D5D" w:rsidRDefault="001F6D5D" w:rsidP="003E5333">
      <w:r>
        <w:separator/>
      </w:r>
    </w:p>
    <w:p w14:paraId="2DE7EA9F" w14:textId="77777777" w:rsidR="001F6D5D" w:rsidRDefault="001F6D5D" w:rsidP="003E5333"/>
    <w:p w14:paraId="352092C1" w14:textId="77777777" w:rsidR="001F6D5D" w:rsidRDefault="001F6D5D" w:rsidP="003E5333"/>
    <w:p w14:paraId="3DAACA68" w14:textId="77777777" w:rsidR="001F6D5D" w:rsidRDefault="001F6D5D" w:rsidP="003E5333"/>
    <w:p w14:paraId="5C23DEE2" w14:textId="77777777" w:rsidR="001F6D5D" w:rsidRDefault="001F6D5D" w:rsidP="003E5333"/>
    <w:p w14:paraId="672A5B8A" w14:textId="77777777" w:rsidR="001F6D5D" w:rsidRDefault="001F6D5D" w:rsidP="003E5333"/>
    <w:p w14:paraId="5F06BC5C" w14:textId="77777777" w:rsidR="001F6D5D" w:rsidRDefault="001F6D5D" w:rsidP="003E5333"/>
    <w:p w14:paraId="2074FF99" w14:textId="77777777" w:rsidR="001F6D5D" w:rsidRDefault="001F6D5D"/>
    <w:p w14:paraId="437E52D2" w14:textId="77777777" w:rsidR="001F6D5D" w:rsidRDefault="001F6D5D"/>
    <w:p w14:paraId="603C0BA4" w14:textId="77777777" w:rsidR="001F6D5D" w:rsidRDefault="001F6D5D"/>
  </w:footnote>
  <w:footnote w:type="continuationSeparator" w:id="0">
    <w:p w14:paraId="22E6FFD7" w14:textId="77777777" w:rsidR="001F6D5D" w:rsidRDefault="001F6D5D" w:rsidP="003E5333">
      <w:r>
        <w:continuationSeparator/>
      </w:r>
    </w:p>
    <w:p w14:paraId="12F1A3B7" w14:textId="77777777" w:rsidR="001F6D5D" w:rsidRDefault="001F6D5D" w:rsidP="003E5333"/>
    <w:p w14:paraId="5B225754" w14:textId="77777777" w:rsidR="001F6D5D" w:rsidRDefault="001F6D5D" w:rsidP="003E5333"/>
    <w:p w14:paraId="4F7D2607" w14:textId="77777777" w:rsidR="001F6D5D" w:rsidRDefault="001F6D5D" w:rsidP="003E5333"/>
    <w:p w14:paraId="0F28C5B2" w14:textId="77777777" w:rsidR="001F6D5D" w:rsidRDefault="001F6D5D" w:rsidP="003E5333"/>
    <w:p w14:paraId="2A34E767" w14:textId="77777777" w:rsidR="001F6D5D" w:rsidRDefault="001F6D5D" w:rsidP="003E5333"/>
    <w:p w14:paraId="4A9E1490" w14:textId="77777777" w:rsidR="001F6D5D" w:rsidRDefault="001F6D5D" w:rsidP="003E5333"/>
    <w:p w14:paraId="2D87B05B" w14:textId="77777777" w:rsidR="001F6D5D" w:rsidRDefault="001F6D5D"/>
    <w:p w14:paraId="498556F2" w14:textId="77777777" w:rsidR="001F6D5D" w:rsidRDefault="001F6D5D"/>
    <w:p w14:paraId="1B654B1F" w14:textId="77777777" w:rsidR="001F6D5D" w:rsidRDefault="001F6D5D"/>
  </w:footnote>
  <w:footnote w:type="continuationNotice" w:id="1">
    <w:p w14:paraId="461640AF" w14:textId="77777777" w:rsidR="001F6D5D" w:rsidRDefault="001F6D5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02E6E6" w14:textId="77777777" w:rsidR="00C94DAD" w:rsidRDefault="00C94DAD" w:rsidP="003E5333"/>
  <w:p w14:paraId="4260D73A" w14:textId="77777777" w:rsidR="00C94DAD" w:rsidRDefault="00C94DAD" w:rsidP="003E5333"/>
  <w:p w14:paraId="182DA576" w14:textId="77777777" w:rsidR="00C94DAD" w:rsidRDefault="00C94DAD" w:rsidP="003E5333"/>
  <w:p w14:paraId="2A316E18" w14:textId="77777777" w:rsidR="00C94DAD" w:rsidRDefault="00C94DAD" w:rsidP="000058BA"/>
  <w:p w14:paraId="45595A79" w14:textId="77777777" w:rsidR="00C94DAD" w:rsidRDefault="00C94DAD" w:rsidP="009475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3446"/>
      <w:gridCol w:w="6490"/>
    </w:tblGrid>
    <w:tr w:rsidR="00C94DAD" w14:paraId="1AA60B13" w14:textId="77777777" w:rsidTr="00D07D55">
      <w:tc>
        <w:tcPr>
          <w:tcW w:w="5076" w:type="dxa"/>
        </w:tcPr>
        <w:p w14:paraId="1D3474B5" w14:textId="56E79F4D" w:rsidR="00C94DAD" w:rsidRDefault="00C94DAD" w:rsidP="003E5333"/>
      </w:tc>
      <w:tc>
        <w:tcPr>
          <w:tcW w:w="8712" w:type="dxa"/>
        </w:tcPr>
        <w:p w14:paraId="006E1847" w14:textId="0ED7229E" w:rsidR="00C94DAD" w:rsidRDefault="006A5435" w:rsidP="003E5333">
          <w:pPr>
            <w:pStyle w:val="Header"/>
          </w:pPr>
          <w:r>
            <w:rPr>
              <w:noProof/>
            </w:rPr>
            <w:drawing>
              <wp:inline distT="0" distB="0" distL="0" distR="0" wp14:anchorId="6E57D279" wp14:editId="3A326C4F">
                <wp:extent cx="1192013" cy="819509"/>
                <wp:effectExtent l="0" t="0" r="0" b="0"/>
                <wp:docPr id="2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03A2FB" w14:textId="77777777" w:rsidR="00C94DAD" w:rsidRDefault="00C94DAD" w:rsidP="004439D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074"/>
      <w:gridCol w:w="5862"/>
    </w:tblGrid>
    <w:tr w:rsidR="00C94DAD" w14:paraId="0CD98E8F" w14:textId="77777777" w:rsidTr="0085078B">
      <w:tc>
        <w:tcPr>
          <w:tcW w:w="5076" w:type="dxa"/>
        </w:tcPr>
        <w:p w14:paraId="2015BEE9" w14:textId="7C45C601" w:rsidR="00D03E8B" w:rsidRPr="00D03E8B" w:rsidRDefault="008763BA" w:rsidP="008561B4">
          <w:pPr>
            <w:pStyle w:val="Header"/>
            <w:jc w:val="lef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BCA0223" wp14:editId="2FC0B03D">
                <wp:extent cx="1192013" cy="819509"/>
                <wp:effectExtent l="0" t="0" r="0" b="0"/>
                <wp:docPr id="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c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104" cy="827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12" w:type="dxa"/>
        </w:tcPr>
        <w:p w14:paraId="7D49A205" w14:textId="2F1ED4FC" w:rsidR="00C94DAD" w:rsidRDefault="00C94DAD" w:rsidP="008763BA">
          <w:pPr>
            <w:pStyle w:val="Header"/>
            <w:jc w:val="both"/>
          </w:pPr>
        </w:p>
      </w:tc>
    </w:tr>
  </w:tbl>
  <w:p w14:paraId="113EB76E" w14:textId="77777777" w:rsidR="00C94DAD" w:rsidRDefault="00C94D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07DC4"/>
    <w:multiLevelType w:val="hybridMultilevel"/>
    <w:tmpl w:val="4D84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0115"/>
    <w:multiLevelType w:val="hybridMultilevel"/>
    <w:tmpl w:val="3D0EC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040"/>
    <w:multiLevelType w:val="hybridMultilevel"/>
    <w:tmpl w:val="95A08960"/>
    <w:lvl w:ilvl="0" w:tplc="5FEEB4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2C4C10"/>
    <w:multiLevelType w:val="multilevel"/>
    <w:tmpl w:val="B378942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B5F6CFA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0B752B9B"/>
    <w:multiLevelType w:val="hybridMultilevel"/>
    <w:tmpl w:val="1FBEF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A0C32"/>
    <w:multiLevelType w:val="hybridMultilevel"/>
    <w:tmpl w:val="F48ADB04"/>
    <w:lvl w:ilvl="0" w:tplc="5804EBBE">
      <w:start w:val="1"/>
      <w:numFmt w:val="upp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4233CE"/>
    <w:multiLevelType w:val="hybridMultilevel"/>
    <w:tmpl w:val="4A00780C"/>
    <w:lvl w:ilvl="0" w:tplc="851292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32F12"/>
    <w:multiLevelType w:val="hybridMultilevel"/>
    <w:tmpl w:val="A8D0D84A"/>
    <w:lvl w:ilvl="0" w:tplc="EFFAF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45935"/>
    <w:multiLevelType w:val="multilevel"/>
    <w:tmpl w:val="1EC0308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198E09C5"/>
    <w:multiLevelType w:val="hybridMultilevel"/>
    <w:tmpl w:val="8AD20024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0705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1B553BCD"/>
    <w:multiLevelType w:val="hybridMultilevel"/>
    <w:tmpl w:val="A1665C34"/>
    <w:lvl w:ilvl="0" w:tplc="15A0FD2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F40E8"/>
    <w:multiLevelType w:val="hybridMultilevel"/>
    <w:tmpl w:val="2E143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21EDE"/>
    <w:multiLevelType w:val="hybridMultilevel"/>
    <w:tmpl w:val="9DE4C542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97102"/>
    <w:multiLevelType w:val="hybridMultilevel"/>
    <w:tmpl w:val="5A18A2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A058C1"/>
    <w:multiLevelType w:val="multilevel"/>
    <w:tmpl w:val="F174900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448" w:hanging="648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2952" w:hanging="792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515160A"/>
    <w:multiLevelType w:val="hybridMultilevel"/>
    <w:tmpl w:val="DABCF98E"/>
    <w:lvl w:ilvl="0" w:tplc="86E69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869C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9" w15:restartNumberingAfterBreak="0">
    <w:nsid w:val="3BFB4011"/>
    <w:multiLevelType w:val="hybridMultilevel"/>
    <w:tmpl w:val="0D00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021E9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1" w15:restartNumberingAfterBreak="0">
    <w:nsid w:val="446637D9"/>
    <w:multiLevelType w:val="hybridMultilevel"/>
    <w:tmpl w:val="ED28D70A"/>
    <w:lvl w:ilvl="0" w:tplc="3CEC8FB0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9D5D5B"/>
    <w:multiLevelType w:val="hybridMultilevel"/>
    <w:tmpl w:val="9294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10276"/>
    <w:multiLevelType w:val="hybridMultilevel"/>
    <w:tmpl w:val="295E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71CA8"/>
    <w:multiLevelType w:val="hybridMultilevel"/>
    <w:tmpl w:val="35008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41BBD"/>
    <w:multiLevelType w:val="multilevel"/>
    <w:tmpl w:val="C57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B02DA"/>
    <w:multiLevelType w:val="hybridMultilevel"/>
    <w:tmpl w:val="4ABED7B8"/>
    <w:lvl w:ilvl="0" w:tplc="5804EBB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64801"/>
    <w:multiLevelType w:val="hybridMultilevel"/>
    <w:tmpl w:val="7CB22192"/>
    <w:lvl w:ilvl="0" w:tplc="36AA9F2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823084"/>
    <w:multiLevelType w:val="hybridMultilevel"/>
    <w:tmpl w:val="B8FA0776"/>
    <w:lvl w:ilvl="0" w:tplc="DC261E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335FC"/>
    <w:multiLevelType w:val="multilevel"/>
    <w:tmpl w:val="56543F1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6B4A4F83"/>
    <w:multiLevelType w:val="hybridMultilevel"/>
    <w:tmpl w:val="3C68D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D147C"/>
    <w:multiLevelType w:val="hybridMultilevel"/>
    <w:tmpl w:val="8D4ADEFA"/>
    <w:lvl w:ilvl="0" w:tplc="93444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F16930"/>
    <w:multiLevelType w:val="multilevel"/>
    <w:tmpl w:val="6364891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512" w:hanging="43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94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707336E3"/>
    <w:multiLevelType w:val="hybridMultilevel"/>
    <w:tmpl w:val="A07E9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082973"/>
    <w:multiLevelType w:val="hybridMultilevel"/>
    <w:tmpl w:val="8E1A1548"/>
    <w:lvl w:ilvl="0" w:tplc="5442C58E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6178994">
    <w:abstractNumId w:val="34"/>
  </w:num>
  <w:num w:numId="2" w16cid:durableId="99953671">
    <w:abstractNumId w:val="18"/>
  </w:num>
  <w:num w:numId="3" w16cid:durableId="1765222766">
    <w:abstractNumId w:val="11"/>
  </w:num>
  <w:num w:numId="4" w16cid:durableId="1480490011">
    <w:abstractNumId w:val="19"/>
  </w:num>
  <w:num w:numId="5" w16cid:durableId="799152012">
    <w:abstractNumId w:val="23"/>
  </w:num>
  <w:num w:numId="6" w16cid:durableId="1817381790">
    <w:abstractNumId w:val="30"/>
  </w:num>
  <w:num w:numId="7" w16cid:durableId="1844054157">
    <w:abstractNumId w:val="22"/>
  </w:num>
  <w:num w:numId="8" w16cid:durableId="314530726">
    <w:abstractNumId w:val="28"/>
  </w:num>
  <w:num w:numId="9" w16cid:durableId="1527332973">
    <w:abstractNumId w:val="5"/>
  </w:num>
  <w:num w:numId="10" w16cid:durableId="429736271">
    <w:abstractNumId w:val="13"/>
  </w:num>
  <w:num w:numId="11" w16cid:durableId="19478701">
    <w:abstractNumId w:val="1"/>
  </w:num>
  <w:num w:numId="12" w16cid:durableId="708996793">
    <w:abstractNumId w:val="24"/>
  </w:num>
  <w:num w:numId="13" w16cid:durableId="194002902">
    <w:abstractNumId w:val="26"/>
  </w:num>
  <w:num w:numId="14" w16cid:durableId="742987663">
    <w:abstractNumId w:val="2"/>
  </w:num>
  <w:num w:numId="15" w16cid:durableId="1142036459">
    <w:abstractNumId w:val="10"/>
  </w:num>
  <w:num w:numId="16" w16cid:durableId="1383672391">
    <w:abstractNumId w:val="14"/>
  </w:num>
  <w:num w:numId="17" w16cid:durableId="912393401">
    <w:abstractNumId w:val="20"/>
  </w:num>
  <w:num w:numId="18" w16cid:durableId="57092664">
    <w:abstractNumId w:val="6"/>
  </w:num>
  <w:num w:numId="19" w16cid:durableId="1650939600">
    <w:abstractNumId w:val="15"/>
  </w:num>
  <w:num w:numId="20" w16cid:durableId="1496415874">
    <w:abstractNumId w:val="4"/>
  </w:num>
  <w:num w:numId="21" w16cid:durableId="71977437">
    <w:abstractNumId w:val="29"/>
  </w:num>
  <w:num w:numId="22" w16cid:durableId="1425494090">
    <w:abstractNumId w:val="9"/>
  </w:num>
  <w:num w:numId="23" w16cid:durableId="1399858343">
    <w:abstractNumId w:val="16"/>
  </w:num>
  <w:num w:numId="24" w16cid:durableId="1163475466">
    <w:abstractNumId w:val="32"/>
  </w:num>
  <w:num w:numId="25" w16cid:durableId="229462304">
    <w:abstractNumId w:val="0"/>
  </w:num>
  <w:num w:numId="26" w16cid:durableId="1641954611">
    <w:abstractNumId w:val="25"/>
  </w:num>
  <w:num w:numId="27" w16cid:durableId="1378697743">
    <w:abstractNumId w:val="21"/>
  </w:num>
  <w:num w:numId="28" w16cid:durableId="410279689">
    <w:abstractNumId w:val="33"/>
  </w:num>
  <w:num w:numId="29" w16cid:durableId="40256092">
    <w:abstractNumId w:val="3"/>
  </w:num>
  <w:num w:numId="30" w16cid:durableId="728383677">
    <w:abstractNumId w:val="31"/>
  </w:num>
  <w:num w:numId="31" w16cid:durableId="1693721393">
    <w:abstractNumId w:val="7"/>
  </w:num>
  <w:num w:numId="32" w16cid:durableId="608664216">
    <w:abstractNumId w:val="8"/>
  </w:num>
  <w:num w:numId="33" w16cid:durableId="1266305185">
    <w:abstractNumId w:val="12"/>
  </w:num>
  <w:num w:numId="34" w16cid:durableId="2036072732">
    <w:abstractNumId w:val="17"/>
  </w:num>
  <w:num w:numId="35" w16cid:durableId="1637024801">
    <w:abstractNumId w:val="27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mirrorMargin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B4"/>
    <w:rsid w:val="000003BD"/>
    <w:rsid w:val="00001801"/>
    <w:rsid w:val="00003D93"/>
    <w:rsid w:val="000058BA"/>
    <w:rsid w:val="00005A2D"/>
    <w:rsid w:val="000104B4"/>
    <w:rsid w:val="0001193A"/>
    <w:rsid w:val="00015424"/>
    <w:rsid w:val="00015489"/>
    <w:rsid w:val="0002054F"/>
    <w:rsid w:val="00020F0E"/>
    <w:rsid w:val="00021E8E"/>
    <w:rsid w:val="00023840"/>
    <w:rsid w:val="00027E5C"/>
    <w:rsid w:val="0003043C"/>
    <w:rsid w:val="000311AD"/>
    <w:rsid w:val="0003244D"/>
    <w:rsid w:val="00033345"/>
    <w:rsid w:val="00034633"/>
    <w:rsid w:val="00035D0B"/>
    <w:rsid w:val="000366AD"/>
    <w:rsid w:val="00037909"/>
    <w:rsid w:val="00041689"/>
    <w:rsid w:val="000427AA"/>
    <w:rsid w:val="00043F5F"/>
    <w:rsid w:val="00047CC0"/>
    <w:rsid w:val="00050059"/>
    <w:rsid w:val="00050A45"/>
    <w:rsid w:val="00054376"/>
    <w:rsid w:val="0005462A"/>
    <w:rsid w:val="00054B27"/>
    <w:rsid w:val="00055A35"/>
    <w:rsid w:val="00056854"/>
    <w:rsid w:val="00056C1D"/>
    <w:rsid w:val="000574A5"/>
    <w:rsid w:val="0005791D"/>
    <w:rsid w:val="000605B3"/>
    <w:rsid w:val="00061D43"/>
    <w:rsid w:val="000625D8"/>
    <w:rsid w:val="000629FF"/>
    <w:rsid w:val="00066B78"/>
    <w:rsid w:val="00066C98"/>
    <w:rsid w:val="00067B20"/>
    <w:rsid w:val="00067FE2"/>
    <w:rsid w:val="000707A4"/>
    <w:rsid w:val="00071D8A"/>
    <w:rsid w:val="000723A9"/>
    <w:rsid w:val="00073137"/>
    <w:rsid w:val="00074EF6"/>
    <w:rsid w:val="00075F23"/>
    <w:rsid w:val="00076312"/>
    <w:rsid w:val="00085AF5"/>
    <w:rsid w:val="00087122"/>
    <w:rsid w:val="00087595"/>
    <w:rsid w:val="0008779D"/>
    <w:rsid w:val="0009025B"/>
    <w:rsid w:val="00090FBC"/>
    <w:rsid w:val="000913BB"/>
    <w:rsid w:val="00093492"/>
    <w:rsid w:val="00094046"/>
    <w:rsid w:val="000947A9"/>
    <w:rsid w:val="0009520A"/>
    <w:rsid w:val="00095CB2"/>
    <w:rsid w:val="00096899"/>
    <w:rsid w:val="000A0515"/>
    <w:rsid w:val="000A0D67"/>
    <w:rsid w:val="000A37AC"/>
    <w:rsid w:val="000A37F8"/>
    <w:rsid w:val="000A38C3"/>
    <w:rsid w:val="000A6812"/>
    <w:rsid w:val="000B009A"/>
    <w:rsid w:val="000B1190"/>
    <w:rsid w:val="000B41E9"/>
    <w:rsid w:val="000B5143"/>
    <w:rsid w:val="000B6962"/>
    <w:rsid w:val="000B6AEA"/>
    <w:rsid w:val="000B6C85"/>
    <w:rsid w:val="000B7433"/>
    <w:rsid w:val="000C0388"/>
    <w:rsid w:val="000C18DD"/>
    <w:rsid w:val="000C50AC"/>
    <w:rsid w:val="000C5542"/>
    <w:rsid w:val="000C565B"/>
    <w:rsid w:val="000C5D2B"/>
    <w:rsid w:val="000C64EC"/>
    <w:rsid w:val="000C7517"/>
    <w:rsid w:val="000C7FF4"/>
    <w:rsid w:val="000D11AA"/>
    <w:rsid w:val="000D154E"/>
    <w:rsid w:val="000D158A"/>
    <w:rsid w:val="000D1E99"/>
    <w:rsid w:val="000E18D2"/>
    <w:rsid w:val="000E3F2B"/>
    <w:rsid w:val="000E5D02"/>
    <w:rsid w:val="000E62B7"/>
    <w:rsid w:val="000F09DC"/>
    <w:rsid w:val="000F0EDA"/>
    <w:rsid w:val="000F12CD"/>
    <w:rsid w:val="000F1DD4"/>
    <w:rsid w:val="000F248C"/>
    <w:rsid w:val="000F3416"/>
    <w:rsid w:val="000F3D58"/>
    <w:rsid w:val="000F3E7F"/>
    <w:rsid w:val="000F67B4"/>
    <w:rsid w:val="000F72A6"/>
    <w:rsid w:val="000F77A0"/>
    <w:rsid w:val="000F798B"/>
    <w:rsid w:val="00100084"/>
    <w:rsid w:val="001020A4"/>
    <w:rsid w:val="00102227"/>
    <w:rsid w:val="00103EF3"/>
    <w:rsid w:val="00104E4E"/>
    <w:rsid w:val="00106038"/>
    <w:rsid w:val="00111243"/>
    <w:rsid w:val="001125EA"/>
    <w:rsid w:val="001127A9"/>
    <w:rsid w:val="00115504"/>
    <w:rsid w:val="00116DCB"/>
    <w:rsid w:val="0011713C"/>
    <w:rsid w:val="001204F7"/>
    <w:rsid w:val="0012200F"/>
    <w:rsid w:val="001222AB"/>
    <w:rsid w:val="001238AF"/>
    <w:rsid w:val="00127416"/>
    <w:rsid w:val="001279DB"/>
    <w:rsid w:val="001319EA"/>
    <w:rsid w:val="00132FCD"/>
    <w:rsid w:val="0013341B"/>
    <w:rsid w:val="001349C5"/>
    <w:rsid w:val="001364B2"/>
    <w:rsid w:val="001369EC"/>
    <w:rsid w:val="00136BCA"/>
    <w:rsid w:val="001374F9"/>
    <w:rsid w:val="00140253"/>
    <w:rsid w:val="001410A1"/>
    <w:rsid w:val="0014152D"/>
    <w:rsid w:val="00141DDB"/>
    <w:rsid w:val="00142492"/>
    <w:rsid w:val="001426BA"/>
    <w:rsid w:val="00143296"/>
    <w:rsid w:val="00143E1C"/>
    <w:rsid w:val="001442DD"/>
    <w:rsid w:val="00145556"/>
    <w:rsid w:val="00146EB1"/>
    <w:rsid w:val="00151D3B"/>
    <w:rsid w:val="00153759"/>
    <w:rsid w:val="001541FB"/>
    <w:rsid w:val="001544A5"/>
    <w:rsid w:val="00154A42"/>
    <w:rsid w:val="001552DF"/>
    <w:rsid w:val="00156120"/>
    <w:rsid w:val="001577A0"/>
    <w:rsid w:val="00160217"/>
    <w:rsid w:val="00160843"/>
    <w:rsid w:val="00161485"/>
    <w:rsid w:val="00162989"/>
    <w:rsid w:val="00163656"/>
    <w:rsid w:val="00164B12"/>
    <w:rsid w:val="001679C6"/>
    <w:rsid w:val="00167C12"/>
    <w:rsid w:val="00167C75"/>
    <w:rsid w:val="00167CD0"/>
    <w:rsid w:val="00167F60"/>
    <w:rsid w:val="0017301C"/>
    <w:rsid w:val="00174CB7"/>
    <w:rsid w:val="00176B45"/>
    <w:rsid w:val="001774FF"/>
    <w:rsid w:val="00177DC7"/>
    <w:rsid w:val="00180326"/>
    <w:rsid w:val="00180D2E"/>
    <w:rsid w:val="001811BA"/>
    <w:rsid w:val="00181BFC"/>
    <w:rsid w:val="00183730"/>
    <w:rsid w:val="001846E4"/>
    <w:rsid w:val="00184CCA"/>
    <w:rsid w:val="00186999"/>
    <w:rsid w:val="00187E0E"/>
    <w:rsid w:val="001917F8"/>
    <w:rsid w:val="0019265B"/>
    <w:rsid w:val="001926CE"/>
    <w:rsid w:val="00192E60"/>
    <w:rsid w:val="00193A5F"/>
    <w:rsid w:val="001951CA"/>
    <w:rsid w:val="00195580"/>
    <w:rsid w:val="00195EC3"/>
    <w:rsid w:val="00196189"/>
    <w:rsid w:val="001966F3"/>
    <w:rsid w:val="001974B2"/>
    <w:rsid w:val="001974B5"/>
    <w:rsid w:val="00197AFE"/>
    <w:rsid w:val="00197B91"/>
    <w:rsid w:val="00197F36"/>
    <w:rsid w:val="001A0B4C"/>
    <w:rsid w:val="001A0C00"/>
    <w:rsid w:val="001A1179"/>
    <w:rsid w:val="001A27EA"/>
    <w:rsid w:val="001B03EC"/>
    <w:rsid w:val="001B0BCA"/>
    <w:rsid w:val="001B33F5"/>
    <w:rsid w:val="001B3506"/>
    <w:rsid w:val="001B3610"/>
    <w:rsid w:val="001B56C0"/>
    <w:rsid w:val="001B60AC"/>
    <w:rsid w:val="001B7C01"/>
    <w:rsid w:val="001C0450"/>
    <w:rsid w:val="001C133A"/>
    <w:rsid w:val="001C222A"/>
    <w:rsid w:val="001C35B6"/>
    <w:rsid w:val="001C363D"/>
    <w:rsid w:val="001C441F"/>
    <w:rsid w:val="001C5EA6"/>
    <w:rsid w:val="001C6259"/>
    <w:rsid w:val="001C6352"/>
    <w:rsid w:val="001C6592"/>
    <w:rsid w:val="001C68F4"/>
    <w:rsid w:val="001C6EEB"/>
    <w:rsid w:val="001D09C0"/>
    <w:rsid w:val="001D24DB"/>
    <w:rsid w:val="001D2756"/>
    <w:rsid w:val="001D33CB"/>
    <w:rsid w:val="001D48F7"/>
    <w:rsid w:val="001E0B91"/>
    <w:rsid w:val="001E2D38"/>
    <w:rsid w:val="001E2D7C"/>
    <w:rsid w:val="001E528D"/>
    <w:rsid w:val="001E5AD9"/>
    <w:rsid w:val="001E5C14"/>
    <w:rsid w:val="001E74F8"/>
    <w:rsid w:val="001E7F82"/>
    <w:rsid w:val="001F0E59"/>
    <w:rsid w:val="001F17AB"/>
    <w:rsid w:val="001F26FA"/>
    <w:rsid w:val="001F2EB3"/>
    <w:rsid w:val="001F5DB1"/>
    <w:rsid w:val="001F6D5D"/>
    <w:rsid w:val="00200040"/>
    <w:rsid w:val="0020072A"/>
    <w:rsid w:val="00201800"/>
    <w:rsid w:val="002030F3"/>
    <w:rsid w:val="002031AF"/>
    <w:rsid w:val="00203586"/>
    <w:rsid w:val="00203E2D"/>
    <w:rsid w:val="00206269"/>
    <w:rsid w:val="00206A8C"/>
    <w:rsid w:val="00210409"/>
    <w:rsid w:val="00213288"/>
    <w:rsid w:val="002135FF"/>
    <w:rsid w:val="002141D3"/>
    <w:rsid w:val="002147A3"/>
    <w:rsid w:val="002148F5"/>
    <w:rsid w:val="00214C95"/>
    <w:rsid w:val="00216B78"/>
    <w:rsid w:val="00216F20"/>
    <w:rsid w:val="00217AAF"/>
    <w:rsid w:val="00224237"/>
    <w:rsid w:val="00224E6F"/>
    <w:rsid w:val="00224EC3"/>
    <w:rsid w:val="00226908"/>
    <w:rsid w:val="00226B1E"/>
    <w:rsid w:val="002331B9"/>
    <w:rsid w:val="00233B77"/>
    <w:rsid w:val="00234825"/>
    <w:rsid w:val="00234AF7"/>
    <w:rsid w:val="00235700"/>
    <w:rsid w:val="00235C3D"/>
    <w:rsid w:val="00235C89"/>
    <w:rsid w:val="002426F7"/>
    <w:rsid w:val="0024348F"/>
    <w:rsid w:val="00243D85"/>
    <w:rsid w:val="00244878"/>
    <w:rsid w:val="002468E5"/>
    <w:rsid w:val="002469B1"/>
    <w:rsid w:val="00247227"/>
    <w:rsid w:val="00247638"/>
    <w:rsid w:val="00247667"/>
    <w:rsid w:val="002501A0"/>
    <w:rsid w:val="0025065A"/>
    <w:rsid w:val="00252313"/>
    <w:rsid w:val="0025255D"/>
    <w:rsid w:val="00252C30"/>
    <w:rsid w:val="002550D7"/>
    <w:rsid w:val="00255FFD"/>
    <w:rsid w:val="00260A79"/>
    <w:rsid w:val="00261392"/>
    <w:rsid w:val="0026281A"/>
    <w:rsid w:val="00262B3A"/>
    <w:rsid w:val="00263077"/>
    <w:rsid w:val="0027086B"/>
    <w:rsid w:val="00271587"/>
    <w:rsid w:val="00271A26"/>
    <w:rsid w:val="00271A87"/>
    <w:rsid w:val="002720C0"/>
    <w:rsid w:val="00275502"/>
    <w:rsid w:val="00275541"/>
    <w:rsid w:val="002777E1"/>
    <w:rsid w:val="0027799F"/>
    <w:rsid w:val="002807C6"/>
    <w:rsid w:val="00280BCD"/>
    <w:rsid w:val="002836B1"/>
    <w:rsid w:val="00283871"/>
    <w:rsid w:val="00284E60"/>
    <w:rsid w:val="0028507A"/>
    <w:rsid w:val="00285529"/>
    <w:rsid w:val="002858D3"/>
    <w:rsid w:val="00285D46"/>
    <w:rsid w:val="002867E5"/>
    <w:rsid w:val="00290A06"/>
    <w:rsid w:val="00291119"/>
    <w:rsid w:val="00291125"/>
    <w:rsid w:val="00293139"/>
    <w:rsid w:val="0029372A"/>
    <w:rsid w:val="00293A9D"/>
    <w:rsid w:val="00294107"/>
    <w:rsid w:val="00297A3E"/>
    <w:rsid w:val="00297FA2"/>
    <w:rsid w:val="002A149F"/>
    <w:rsid w:val="002A163E"/>
    <w:rsid w:val="002A19F2"/>
    <w:rsid w:val="002A1D5C"/>
    <w:rsid w:val="002A2CED"/>
    <w:rsid w:val="002A2DD0"/>
    <w:rsid w:val="002A35E3"/>
    <w:rsid w:val="002A402B"/>
    <w:rsid w:val="002A52FF"/>
    <w:rsid w:val="002A5BCC"/>
    <w:rsid w:val="002A5DA5"/>
    <w:rsid w:val="002A5F95"/>
    <w:rsid w:val="002A6A99"/>
    <w:rsid w:val="002A6B70"/>
    <w:rsid w:val="002A7533"/>
    <w:rsid w:val="002A7906"/>
    <w:rsid w:val="002B0B75"/>
    <w:rsid w:val="002B1284"/>
    <w:rsid w:val="002B167B"/>
    <w:rsid w:val="002B1C52"/>
    <w:rsid w:val="002B33C0"/>
    <w:rsid w:val="002B3A77"/>
    <w:rsid w:val="002B3C8C"/>
    <w:rsid w:val="002B43C0"/>
    <w:rsid w:val="002B7A20"/>
    <w:rsid w:val="002C2022"/>
    <w:rsid w:val="002C282E"/>
    <w:rsid w:val="002C59F0"/>
    <w:rsid w:val="002C6927"/>
    <w:rsid w:val="002C6FA6"/>
    <w:rsid w:val="002C7A2C"/>
    <w:rsid w:val="002D3D25"/>
    <w:rsid w:val="002D63F3"/>
    <w:rsid w:val="002D7D83"/>
    <w:rsid w:val="002E22F0"/>
    <w:rsid w:val="002E26E3"/>
    <w:rsid w:val="002E3A6C"/>
    <w:rsid w:val="002E62E8"/>
    <w:rsid w:val="002E65D2"/>
    <w:rsid w:val="002F0B92"/>
    <w:rsid w:val="002F0BD3"/>
    <w:rsid w:val="002F2C0B"/>
    <w:rsid w:val="002F2E3B"/>
    <w:rsid w:val="002F5241"/>
    <w:rsid w:val="002F6777"/>
    <w:rsid w:val="002F6F6C"/>
    <w:rsid w:val="00301424"/>
    <w:rsid w:val="0030242E"/>
    <w:rsid w:val="003050A5"/>
    <w:rsid w:val="003050E0"/>
    <w:rsid w:val="00305518"/>
    <w:rsid w:val="00305645"/>
    <w:rsid w:val="0030602A"/>
    <w:rsid w:val="003071E9"/>
    <w:rsid w:val="003125D9"/>
    <w:rsid w:val="00312687"/>
    <w:rsid w:val="0031272F"/>
    <w:rsid w:val="003150BB"/>
    <w:rsid w:val="003167F2"/>
    <w:rsid w:val="003176FB"/>
    <w:rsid w:val="00322A6E"/>
    <w:rsid w:val="00322B82"/>
    <w:rsid w:val="003243CA"/>
    <w:rsid w:val="00326F3E"/>
    <w:rsid w:val="00327506"/>
    <w:rsid w:val="003276D9"/>
    <w:rsid w:val="0033171C"/>
    <w:rsid w:val="003320AC"/>
    <w:rsid w:val="00332113"/>
    <w:rsid w:val="00332892"/>
    <w:rsid w:val="00333CAC"/>
    <w:rsid w:val="00335B22"/>
    <w:rsid w:val="00337425"/>
    <w:rsid w:val="00337F59"/>
    <w:rsid w:val="00340446"/>
    <w:rsid w:val="00342E87"/>
    <w:rsid w:val="00345E14"/>
    <w:rsid w:val="003460C5"/>
    <w:rsid w:val="00346A27"/>
    <w:rsid w:val="00346F79"/>
    <w:rsid w:val="003505EB"/>
    <w:rsid w:val="00350BD6"/>
    <w:rsid w:val="003510D6"/>
    <w:rsid w:val="003535AD"/>
    <w:rsid w:val="00353755"/>
    <w:rsid w:val="003548AF"/>
    <w:rsid w:val="003566B0"/>
    <w:rsid w:val="003568DD"/>
    <w:rsid w:val="00356F4D"/>
    <w:rsid w:val="0035760F"/>
    <w:rsid w:val="0036130A"/>
    <w:rsid w:val="00364473"/>
    <w:rsid w:val="0036773B"/>
    <w:rsid w:val="00367FDA"/>
    <w:rsid w:val="003713B3"/>
    <w:rsid w:val="003713F8"/>
    <w:rsid w:val="00372385"/>
    <w:rsid w:val="00373A73"/>
    <w:rsid w:val="00374860"/>
    <w:rsid w:val="0037628C"/>
    <w:rsid w:val="003812C7"/>
    <w:rsid w:val="0038301D"/>
    <w:rsid w:val="0038355D"/>
    <w:rsid w:val="00383995"/>
    <w:rsid w:val="00383AF0"/>
    <w:rsid w:val="00384773"/>
    <w:rsid w:val="00385CE5"/>
    <w:rsid w:val="00385F22"/>
    <w:rsid w:val="003862C6"/>
    <w:rsid w:val="00390601"/>
    <w:rsid w:val="0039186C"/>
    <w:rsid w:val="00391B30"/>
    <w:rsid w:val="00392C39"/>
    <w:rsid w:val="00393EC0"/>
    <w:rsid w:val="00394E56"/>
    <w:rsid w:val="00395CF5"/>
    <w:rsid w:val="00396F6C"/>
    <w:rsid w:val="003A1648"/>
    <w:rsid w:val="003A21D1"/>
    <w:rsid w:val="003A2317"/>
    <w:rsid w:val="003A2F5C"/>
    <w:rsid w:val="003A36DB"/>
    <w:rsid w:val="003A4852"/>
    <w:rsid w:val="003A7AD0"/>
    <w:rsid w:val="003B0BFE"/>
    <w:rsid w:val="003B13DB"/>
    <w:rsid w:val="003B217A"/>
    <w:rsid w:val="003B3FA0"/>
    <w:rsid w:val="003B50FC"/>
    <w:rsid w:val="003B6768"/>
    <w:rsid w:val="003B6CB9"/>
    <w:rsid w:val="003C107C"/>
    <w:rsid w:val="003C1291"/>
    <w:rsid w:val="003C13CE"/>
    <w:rsid w:val="003C3084"/>
    <w:rsid w:val="003C346E"/>
    <w:rsid w:val="003C5E55"/>
    <w:rsid w:val="003C5ED9"/>
    <w:rsid w:val="003C6D6F"/>
    <w:rsid w:val="003C7FAA"/>
    <w:rsid w:val="003D359C"/>
    <w:rsid w:val="003D36CA"/>
    <w:rsid w:val="003D71C2"/>
    <w:rsid w:val="003D7489"/>
    <w:rsid w:val="003D74C1"/>
    <w:rsid w:val="003E5333"/>
    <w:rsid w:val="003E579F"/>
    <w:rsid w:val="003E785C"/>
    <w:rsid w:val="003E7DB9"/>
    <w:rsid w:val="003F00CD"/>
    <w:rsid w:val="003F22C8"/>
    <w:rsid w:val="003F34E2"/>
    <w:rsid w:val="003F4563"/>
    <w:rsid w:val="003F466D"/>
    <w:rsid w:val="003F595B"/>
    <w:rsid w:val="003F7347"/>
    <w:rsid w:val="00400A4D"/>
    <w:rsid w:val="00400E67"/>
    <w:rsid w:val="004011DB"/>
    <w:rsid w:val="00401E33"/>
    <w:rsid w:val="0040222D"/>
    <w:rsid w:val="00404915"/>
    <w:rsid w:val="00404C47"/>
    <w:rsid w:val="004067C7"/>
    <w:rsid w:val="00406EAB"/>
    <w:rsid w:val="00410AE4"/>
    <w:rsid w:val="00410E69"/>
    <w:rsid w:val="004169A0"/>
    <w:rsid w:val="00421CE2"/>
    <w:rsid w:val="00421F03"/>
    <w:rsid w:val="004227F6"/>
    <w:rsid w:val="004234FF"/>
    <w:rsid w:val="00423DC3"/>
    <w:rsid w:val="00424008"/>
    <w:rsid w:val="00424BB5"/>
    <w:rsid w:val="00425AE9"/>
    <w:rsid w:val="00426975"/>
    <w:rsid w:val="00426DA5"/>
    <w:rsid w:val="004271A7"/>
    <w:rsid w:val="00427F4E"/>
    <w:rsid w:val="0043045C"/>
    <w:rsid w:val="0043080C"/>
    <w:rsid w:val="004310CE"/>
    <w:rsid w:val="00432F07"/>
    <w:rsid w:val="004333C9"/>
    <w:rsid w:val="004333F2"/>
    <w:rsid w:val="00435C3C"/>
    <w:rsid w:val="00435EDC"/>
    <w:rsid w:val="00435F2E"/>
    <w:rsid w:val="004361A7"/>
    <w:rsid w:val="00437D08"/>
    <w:rsid w:val="0044240C"/>
    <w:rsid w:val="004439D3"/>
    <w:rsid w:val="00444F4F"/>
    <w:rsid w:val="00445AEE"/>
    <w:rsid w:val="00445B38"/>
    <w:rsid w:val="00446172"/>
    <w:rsid w:val="00447DDD"/>
    <w:rsid w:val="004502CA"/>
    <w:rsid w:val="004533F4"/>
    <w:rsid w:val="00457301"/>
    <w:rsid w:val="00457673"/>
    <w:rsid w:val="004613EA"/>
    <w:rsid w:val="00461E43"/>
    <w:rsid w:val="004628DF"/>
    <w:rsid w:val="00463C77"/>
    <w:rsid w:val="00464999"/>
    <w:rsid w:val="00465E06"/>
    <w:rsid w:val="0046708C"/>
    <w:rsid w:val="00471BA5"/>
    <w:rsid w:val="00472506"/>
    <w:rsid w:val="0047471F"/>
    <w:rsid w:val="00475F6E"/>
    <w:rsid w:val="00476C55"/>
    <w:rsid w:val="0048012D"/>
    <w:rsid w:val="00480D90"/>
    <w:rsid w:val="00481C25"/>
    <w:rsid w:val="004844BB"/>
    <w:rsid w:val="00484729"/>
    <w:rsid w:val="00485E75"/>
    <w:rsid w:val="00486C22"/>
    <w:rsid w:val="00486F84"/>
    <w:rsid w:val="004872A9"/>
    <w:rsid w:val="00493441"/>
    <w:rsid w:val="004A0004"/>
    <w:rsid w:val="004A1030"/>
    <w:rsid w:val="004A10B7"/>
    <w:rsid w:val="004A2A05"/>
    <w:rsid w:val="004A3817"/>
    <w:rsid w:val="004A3B65"/>
    <w:rsid w:val="004A4F23"/>
    <w:rsid w:val="004A5DF1"/>
    <w:rsid w:val="004A61D0"/>
    <w:rsid w:val="004A67EC"/>
    <w:rsid w:val="004B2233"/>
    <w:rsid w:val="004B2713"/>
    <w:rsid w:val="004B27F7"/>
    <w:rsid w:val="004B37C6"/>
    <w:rsid w:val="004B526F"/>
    <w:rsid w:val="004B5B92"/>
    <w:rsid w:val="004C2573"/>
    <w:rsid w:val="004C39B6"/>
    <w:rsid w:val="004D15D9"/>
    <w:rsid w:val="004D4BC9"/>
    <w:rsid w:val="004D4F53"/>
    <w:rsid w:val="004D52B0"/>
    <w:rsid w:val="004D57D6"/>
    <w:rsid w:val="004D66D2"/>
    <w:rsid w:val="004D6DDE"/>
    <w:rsid w:val="004D6F1D"/>
    <w:rsid w:val="004D7206"/>
    <w:rsid w:val="004D7924"/>
    <w:rsid w:val="004D7AE5"/>
    <w:rsid w:val="004E07B6"/>
    <w:rsid w:val="004E25E7"/>
    <w:rsid w:val="004E2892"/>
    <w:rsid w:val="004E58B9"/>
    <w:rsid w:val="004E78E8"/>
    <w:rsid w:val="004F03C1"/>
    <w:rsid w:val="004F13A6"/>
    <w:rsid w:val="004F1D96"/>
    <w:rsid w:val="004F3641"/>
    <w:rsid w:val="004F5214"/>
    <w:rsid w:val="004F5A59"/>
    <w:rsid w:val="004F7CC9"/>
    <w:rsid w:val="00500955"/>
    <w:rsid w:val="0050247A"/>
    <w:rsid w:val="00502691"/>
    <w:rsid w:val="00502FA7"/>
    <w:rsid w:val="00504049"/>
    <w:rsid w:val="00504876"/>
    <w:rsid w:val="00505AF0"/>
    <w:rsid w:val="00505D55"/>
    <w:rsid w:val="005061CD"/>
    <w:rsid w:val="005065B8"/>
    <w:rsid w:val="00506D77"/>
    <w:rsid w:val="00506F16"/>
    <w:rsid w:val="00510D7C"/>
    <w:rsid w:val="00511652"/>
    <w:rsid w:val="00511D37"/>
    <w:rsid w:val="005126BA"/>
    <w:rsid w:val="00513444"/>
    <w:rsid w:val="005147F1"/>
    <w:rsid w:val="0051559E"/>
    <w:rsid w:val="00515853"/>
    <w:rsid w:val="00517B40"/>
    <w:rsid w:val="005209E6"/>
    <w:rsid w:val="0052404B"/>
    <w:rsid w:val="00525705"/>
    <w:rsid w:val="00526006"/>
    <w:rsid w:val="00526BE9"/>
    <w:rsid w:val="00526C1F"/>
    <w:rsid w:val="00526E9F"/>
    <w:rsid w:val="005271F0"/>
    <w:rsid w:val="00527226"/>
    <w:rsid w:val="00527822"/>
    <w:rsid w:val="00530C41"/>
    <w:rsid w:val="00532A16"/>
    <w:rsid w:val="00532E80"/>
    <w:rsid w:val="00533CA4"/>
    <w:rsid w:val="005351DC"/>
    <w:rsid w:val="00536C3C"/>
    <w:rsid w:val="00537122"/>
    <w:rsid w:val="0053770B"/>
    <w:rsid w:val="00542BCC"/>
    <w:rsid w:val="00542EA3"/>
    <w:rsid w:val="00542FC4"/>
    <w:rsid w:val="00545055"/>
    <w:rsid w:val="0054652A"/>
    <w:rsid w:val="0055070F"/>
    <w:rsid w:val="00550CA8"/>
    <w:rsid w:val="005522F7"/>
    <w:rsid w:val="0055343E"/>
    <w:rsid w:val="005554A5"/>
    <w:rsid w:val="00555811"/>
    <w:rsid w:val="005569CE"/>
    <w:rsid w:val="0055700F"/>
    <w:rsid w:val="00557DFA"/>
    <w:rsid w:val="00557FED"/>
    <w:rsid w:val="005604ED"/>
    <w:rsid w:val="00560E27"/>
    <w:rsid w:val="005633E5"/>
    <w:rsid w:val="0056477F"/>
    <w:rsid w:val="005662F8"/>
    <w:rsid w:val="00566700"/>
    <w:rsid w:val="00567711"/>
    <w:rsid w:val="00570FF1"/>
    <w:rsid w:val="005710C7"/>
    <w:rsid w:val="0057366D"/>
    <w:rsid w:val="0057387A"/>
    <w:rsid w:val="005752AC"/>
    <w:rsid w:val="00576996"/>
    <w:rsid w:val="00576B2F"/>
    <w:rsid w:val="00577342"/>
    <w:rsid w:val="00577398"/>
    <w:rsid w:val="00577518"/>
    <w:rsid w:val="005779E6"/>
    <w:rsid w:val="00581BF2"/>
    <w:rsid w:val="00581F82"/>
    <w:rsid w:val="00582064"/>
    <w:rsid w:val="005828ED"/>
    <w:rsid w:val="00583340"/>
    <w:rsid w:val="005851A8"/>
    <w:rsid w:val="005858F8"/>
    <w:rsid w:val="00590CC6"/>
    <w:rsid w:val="00593139"/>
    <w:rsid w:val="005936E6"/>
    <w:rsid w:val="0059439E"/>
    <w:rsid w:val="0059599C"/>
    <w:rsid w:val="005A05E5"/>
    <w:rsid w:val="005A223A"/>
    <w:rsid w:val="005A2479"/>
    <w:rsid w:val="005A357E"/>
    <w:rsid w:val="005A389C"/>
    <w:rsid w:val="005A5C71"/>
    <w:rsid w:val="005A718D"/>
    <w:rsid w:val="005A7192"/>
    <w:rsid w:val="005A78E2"/>
    <w:rsid w:val="005B0EB0"/>
    <w:rsid w:val="005B14F7"/>
    <w:rsid w:val="005B18ED"/>
    <w:rsid w:val="005B1940"/>
    <w:rsid w:val="005B2908"/>
    <w:rsid w:val="005B2959"/>
    <w:rsid w:val="005B3AE8"/>
    <w:rsid w:val="005B45A3"/>
    <w:rsid w:val="005B4D72"/>
    <w:rsid w:val="005B5D26"/>
    <w:rsid w:val="005B64E1"/>
    <w:rsid w:val="005B781A"/>
    <w:rsid w:val="005C0D35"/>
    <w:rsid w:val="005C1C8A"/>
    <w:rsid w:val="005C7C7B"/>
    <w:rsid w:val="005D0E09"/>
    <w:rsid w:val="005D196D"/>
    <w:rsid w:val="005D1A4E"/>
    <w:rsid w:val="005D1C15"/>
    <w:rsid w:val="005D225F"/>
    <w:rsid w:val="005D4C9F"/>
    <w:rsid w:val="005E36CC"/>
    <w:rsid w:val="005E390F"/>
    <w:rsid w:val="005E4C15"/>
    <w:rsid w:val="005E533B"/>
    <w:rsid w:val="005E5341"/>
    <w:rsid w:val="005E5C2F"/>
    <w:rsid w:val="005E6583"/>
    <w:rsid w:val="005E7F1C"/>
    <w:rsid w:val="005F33FE"/>
    <w:rsid w:val="005F5473"/>
    <w:rsid w:val="005F6804"/>
    <w:rsid w:val="005F7653"/>
    <w:rsid w:val="005F7950"/>
    <w:rsid w:val="00600FA8"/>
    <w:rsid w:val="00602867"/>
    <w:rsid w:val="00603A02"/>
    <w:rsid w:val="00603C66"/>
    <w:rsid w:val="006055F8"/>
    <w:rsid w:val="006057C2"/>
    <w:rsid w:val="00605C85"/>
    <w:rsid w:val="00611C45"/>
    <w:rsid w:val="00612729"/>
    <w:rsid w:val="0061390B"/>
    <w:rsid w:val="0061429F"/>
    <w:rsid w:val="00614C67"/>
    <w:rsid w:val="00615931"/>
    <w:rsid w:val="00615E7A"/>
    <w:rsid w:val="00617F6E"/>
    <w:rsid w:val="006208A1"/>
    <w:rsid w:val="006262EE"/>
    <w:rsid w:val="0062788D"/>
    <w:rsid w:val="0063046A"/>
    <w:rsid w:val="006307C7"/>
    <w:rsid w:val="00630C5A"/>
    <w:rsid w:val="006311F5"/>
    <w:rsid w:val="00632103"/>
    <w:rsid w:val="006324C8"/>
    <w:rsid w:val="00633B39"/>
    <w:rsid w:val="00633C46"/>
    <w:rsid w:val="00634206"/>
    <w:rsid w:val="00634799"/>
    <w:rsid w:val="00635EB1"/>
    <w:rsid w:val="00636BED"/>
    <w:rsid w:val="00636D0B"/>
    <w:rsid w:val="00637CEB"/>
    <w:rsid w:val="00640595"/>
    <w:rsid w:val="00642AB6"/>
    <w:rsid w:val="00642D19"/>
    <w:rsid w:val="006432EA"/>
    <w:rsid w:val="006443E5"/>
    <w:rsid w:val="0065019E"/>
    <w:rsid w:val="00650774"/>
    <w:rsid w:val="00650FB7"/>
    <w:rsid w:val="00652B0B"/>
    <w:rsid w:val="006532EC"/>
    <w:rsid w:val="00654C37"/>
    <w:rsid w:val="0065533B"/>
    <w:rsid w:val="00656976"/>
    <w:rsid w:val="006575A3"/>
    <w:rsid w:val="00660AD8"/>
    <w:rsid w:val="00662CA1"/>
    <w:rsid w:val="00664269"/>
    <w:rsid w:val="00666851"/>
    <w:rsid w:val="00667CC3"/>
    <w:rsid w:val="0067021C"/>
    <w:rsid w:val="006715F2"/>
    <w:rsid w:val="00672A11"/>
    <w:rsid w:val="00672AEC"/>
    <w:rsid w:val="00673EBC"/>
    <w:rsid w:val="0067526E"/>
    <w:rsid w:val="00680824"/>
    <w:rsid w:val="00680F15"/>
    <w:rsid w:val="006815CF"/>
    <w:rsid w:val="006824F0"/>
    <w:rsid w:val="006832B7"/>
    <w:rsid w:val="00686C7D"/>
    <w:rsid w:val="00687D8D"/>
    <w:rsid w:val="006909A4"/>
    <w:rsid w:val="00690E44"/>
    <w:rsid w:val="006935DA"/>
    <w:rsid w:val="006949FC"/>
    <w:rsid w:val="0069630F"/>
    <w:rsid w:val="006965A1"/>
    <w:rsid w:val="006A0914"/>
    <w:rsid w:val="006A1014"/>
    <w:rsid w:val="006A2902"/>
    <w:rsid w:val="006A4684"/>
    <w:rsid w:val="006A4998"/>
    <w:rsid w:val="006A4C87"/>
    <w:rsid w:val="006A5435"/>
    <w:rsid w:val="006A633B"/>
    <w:rsid w:val="006A68AE"/>
    <w:rsid w:val="006B19CE"/>
    <w:rsid w:val="006B289C"/>
    <w:rsid w:val="006B4005"/>
    <w:rsid w:val="006B540D"/>
    <w:rsid w:val="006B56A7"/>
    <w:rsid w:val="006B6171"/>
    <w:rsid w:val="006B6304"/>
    <w:rsid w:val="006B65AB"/>
    <w:rsid w:val="006B6BB2"/>
    <w:rsid w:val="006B6E7C"/>
    <w:rsid w:val="006B78A4"/>
    <w:rsid w:val="006C05E7"/>
    <w:rsid w:val="006C0B34"/>
    <w:rsid w:val="006C2283"/>
    <w:rsid w:val="006C2675"/>
    <w:rsid w:val="006C3207"/>
    <w:rsid w:val="006C3E25"/>
    <w:rsid w:val="006C4CD7"/>
    <w:rsid w:val="006C7275"/>
    <w:rsid w:val="006D060F"/>
    <w:rsid w:val="006D1A00"/>
    <w:rsid w:val="006D208F"/>
    <w:rsid w:val="006D27EA"/>
    <w:rsid w:val="006D3BFA"/>
    <w:rsid w:val="006D6670"/>
    <w:rsid w:val="006D78D2"/>
    <w:rsid w:val="006D7EC2"/>
    <w:rsid w:val="006E0310"/>
    <w:rsid w:val="006E05FC"/>
    <w:rsid w:val="006E0AED"/>
    <w:rsid w:val="006E16BC"/>
    <w:rsid w:val="006E2389"/>
    <w:rsid w:val="006E26BE"/>
    <w:rsid w:val="006E5460"/>
    <w:rsid w:val="006E5D83"/>
    <w:rsid w:val="006E69BA"/>
    <w:rsid w:val="006E7868"/>
    <w:rsid w:val="006E7930"/>
    <w:rsid w:val="006F0278"/>
    <w:rsid w:val="006F1C12"/>
    <w:rsid w:val="006F5D71"/>
    <w:rsid w:val="006F6438"/>
    <w:rsid w:val="006F78FB"/>
    <w:rsid w:val="00700A9D"/>
    <w:rsid w:val="00700A9F"/>
    <w:rsid w:val="00701334"/>
    <w:rsid w:val="00701FB5"/>
    <w:rsid w:val="007038E1"/>
    <w:rsid w:val="00706A5F"/>
    <w:rsid w:val="00707BBD"/>
    <w:rsid w:val="00710F96"/>
    <w:rsid w:val="007110DB"/>
    <w:rsid w:val="00711CB1"/>
    <w:rsid w:val="0071338E"/>
    <w:rsid w:val="007146F9"/>
    <w:rsid w:val="00715188"/>
    <w:rsid w:val="00715432"/>
    <w:rsid w:val="00715814"/>
    <w:rsid w:val="00717B7A"/>
    <w:rsid w:val="0072018E"/>
    <w:rsid w:val="007231D3"/>
    <w:rsid w:val="00725D54"/>
    <w:rsid w:val="00730933"/>
    <w:rsid w:val="007315FC"/>
    <w:rsid w:val="00731AAA"/>
    <w:rsid w:val="0073390A"/>
    <w:rsid w:val="00736549"/>
    <w:rsid w:val="00742F58"/>
    <w:rsid w:val="00745ADE"/>
    <w:rsid w:val="00750195"/>
    <w:rsid w:val="00752EB9"/>
    <w:rsid w:val="007539FF"/>
    <w:rsid w:val="00754202"/>
    <w:rsid w:val="00754E8A"/>
    <w:rsid w:val="007574D5"/>
    <w:rsid w:val="00761106"/>
    <w:rsid w:val="007629C0"/>
    <w:rsid w:val="00763C88"/>
    <w:rsid w:val="0076780A"/>
    <w:rsid w:val="00770911"/>
    <w:rsid w:val="0077183B"/>
    <w:rsid w:val="00774DEF"/>
    <w:rsid w:val="007761F7"/>
    <w:rsid w:val="007774E2"/>
    <w:rsid w:val="0077A7D7"/>
    <w:rsid w:val="00782DB6"/>
    <w:rsid w:val="007843D2"/>
    <w:rsid w:val="00786464"/>
    <w:rsid w:val="00786A74"/>
    <w:rsid w:val="00787010"/>
    <w:rsid w:val="00787183"/>
    <w:rsid w:val="007920AF"/>
    <w:rsid w:val="00795697"/>
    <w:rsid w:val="007A02B5"/>
    <w:rsid w:val="007A46C2"/>
    <w:rsid w:val="007A5B01"/>
    <w:rsid w:val="007A5C9C"/>
    <w:rsid w:val="007A607F"/>
    <w:rsid w:val="007A7436"/>
    <w:rsid w:val="007B2A89"/>
    <w:rsid w:val="007B3A24"/>
    <w:rsid w:val="007C061B"/>
    <w:rsid w:val="007C0AD0"/>
    <w:rsid w:val="007C206E"/>
    <w:rsid w:val="007C2B3E"/>
    <w:rsid w:val="007C2C92"/>
    <w:rsid w:val="007C42C4"/>
    <w:rsid w:val="007C4AC9"/>
    <w:rsid w:val="007C6424"/>
    <w:rsid w:val="007C680D"/>
    <w:rsid w:val="007C77AE"/>
    <w:rsid w:val="007D007A"/>
    <w:rsid w:val="007D0304"/>
    <w:rsid w:val="007D08C0"/>
    <w:rsid w:val="007D11BD"/>
    <w:rsid w:val="007D153E"/>
    <w:rsid w:val="007D16B5"/>
    <w:rsid w:val="007D1E03"/>
    <w:rsid w:val="007D4B49"/>
    <w:rsid w:val="007D4F16"/>
    <w:rsid w:val="007D5A73"/>
    <w:rsid w:val="007D615C"/>
    <w:rsid w:val="007D6879"/>
    <w:rsid w:val="007D6953"/>
    <w:rsid w:val="007D70CB"/>
    <w:rsid w:val="007E0194"/>
    <w:rsid w:val="007E12ED"/>
    <w:rsid w:val="007E167B"/>
    <w:rsid w:val="007E3358"/>
    <w:rsid w:val="007E3E08"/>
    <w:rsid w:val="007E4056"/>
    <w:rsid w:val="007E4F7C"/>
    <w:rsid w:val="007E5D25"/>
    <w:rsid w:val="007E76E1"/>
    <w:rsid w:val="007F0F1C"/>
    <w:rsid w:val="007F0FA0"/>
    <w:rsid w:val="007F258C"/>
    <w:rsid w:val="007F3B9B"/>
    <w:rsid w:val="007F5CA2"/>
    <w:rsid w:val="007F6E44"/>
    <w:rsid w:val="007F7D87"/>
    <w:rsid w:val="007F7E79"/>
    <w:rsid w:val="007F7F50"/>
    <w:rsid w:val="008004D8"/>
    <w:rsid w:val="0080186C"/>
    <w:rsid w:val="0080324E"/>
    <w:rsid w:val="00803742"/>
    <w:rsid w:val="00804BF8"/>
    <w:rsid w:val="0080633F"/>
    <w:rsid w:val="008066D0"/>
    <w:rsid w:val="00806E26"/>
    <w:rsid w:val="0080713B"/>
    <w:rsid w:val="00807450"/>
    <w:rsid w:val="0081127A"/>
    <w:rsid w:val="00813A3B"/>
    <w:rsid w:val="00814CE3"/>
    <w:rsid w:val="00814FD8"/>
    <w:rsid w:val="008154AB"/>
    <w:rsid w:val="00815639"/>
    <w:rsid w:val="00816ADF"/>
    <w:rsid w:val="00816FA4"/>
    <w:rsid w:val="008203D7"/>
    <w:rsid w:val="00820C04"/>
    <w:rsid w:val="00821A4C"/>
    <w:rsid w:val="00822859"/>
    <w:rsid w:val="008257BE"/>
    <w:rsid w:val="008265F2"/>
    <w:rsid w:val="008305F8"/>
    <w:rsid w:val="00830E6A"/>
    <w:rsid w:val="00831324"/>
    <w:rsid w:val="00832683"/>
    <w:rsid w:val="00832C0D"/>
    <w:rsid w:val="00833275"/>
    <w:rsid w:val="00833EC0"/>
    <w:rsid w:val="00834B7B"/>
    <w:rsid w:val="008365B7"/>
    <w:rsid w:val="0084166F"/>
    <w:rsid w:val="0084185D"/>
    <w:rsid w:val="00842365"/>
    <w:rsid w:val="0084239B"/>
    <w:rsid w:val="0084424A"/>
    <w:rsid w:val="008454E8"/>
    <w:rsid w:val="00845BDD"/>
    <w:rsid w:val="00845D8E"/>
    <w:rsid w:val="00847807"/>
    <w:rsid w:val="00847CD7"/>
    <w:rsid w:val="008500BF"/>
    <w:rsid w:val="0085078B"/>
    <w:rsid w:val="00851E45"/>
    <w:rsid w:val="00851FA2"/>
    <w:rsid w:val="008553F6"/>
    <w:rsid w:val="008561B4"/>
    <w:rsid w:val="0085697E"/>
    <w:rsid w:val="00857ED2"/>
    <w:rsid w:val="008650CC"/>
    <w:rsid w:val="008672AE"/>
    <w:rsid w:val="00871272"/>
    <w:rsid w:val="00872208"/>
    <w:rsid w:val="00872AF0"/>
    <w:rsid w:val="00872B46"/>
    <w:rsid w:val="00873716"/>
    <w:rsid w:val="00874A52"/>
    <w:rsid w:val="00875276"/>
    <w:rsid w:val="00875366"/>
    <w:rsid w:val="008763BA"/>
    <w:rsid w:val="00876ADD"/>
    <w:rsid w:val="00880052"/>
    <w:rsid w:val="008806DF"/>
    <w:rsid w:val="00882F3F"/>
    <w:rsid w:val="00883D89"/>
    <w:rsid w:val="0088420B"/>
    <w:rsid w:val="00884BAE"/>
    <w:rsid w:val="00885669"/>
    <w:rsid w:val="00885826"/>
    <w:rsid w:val="00885DB7"/>
    <w:rsid w:val="00887175"/>
    <w:rsid w:val="0088734C"/>
    <w:rsid w:val="008876E6"/>
    <w:rsid w:val="00887D8E"/>
    <w:rsid w:val="00890E89"/>
    <w:rsid w:val="008929E4"/>
    <w:rsid w:val="008964F8"/>
    <w:rsid w:val="008969FC"/>
    <w:rsid w:val="008A1CD6"/>
    <w:rsid w:val="008A2EBC"/>
    <w:rsid w:val="008A3189"/>
    <w:rsid w:val="008A557C"/>
    <w:rsid w:val="008A59AF"/>
    <w:rsid w:val="008A75CB"/>
    <w:rsid w:val="008B0338"/>
    <w:rsid w:val="008B2036"/>
    <w:rsid w:val="008B43DB"/>
    <w:rsid w:val="008B49E2"/>
    <w:rsid w:val="008B52CB"/>
    <w:rsid w:val="008B53CA"/>
    <w:rsid w:val="008B5515"/>
    <w:rsid w:val="008B593B"/>
    <w:rsid w:val="008C23CB"/>
    <w:rsid w:val="008C2DFF"/>
    <w:rsid w:val="008C73F6"/>
    <w:rsid w:val="008C7614"/>
    <w:rsid w:val="008D051D"/>
    <w:rsid w:val="008D23B8"/>
    <w:rsid w:val="008D531C"/>
    <w:rsid w:val="008D58BD"/>
    <w:rsid w:val="008D5C74"/>
    <w:rsid w:val="008D5EE1"/>
    <w:rsid w:val="008D6A67"/>
    <w:rsid w:val="008D6B57"/>
    <w:rsid w:val="008D7110"/>
    <w:rsid w:val="008E1E4C"/>
    <w:rsid w:val="008E4E9E"/>
    <w:rsid w:val="008E5859"/>
    <w:rsid w:val="008E58DF"/>
    <w:rsid w:val="008E5AD3"/>
    <w:rsid w:val="008E5EA6"/>
    <w:rsid w:val="008E605F"/>
    <w:rsid w:val="008E6528"/>
    <w:rsid w:val="008F12D9"/>
    <w:rsid w:val="008F145A"/>
    <w:rsid w:val="008F188A"/>
    <w:rsid w:val="008F4690"/>
    <w:rsid w:val="008F53D0"/>
    <w:rsid w:val="008F6BBA"/>
    <w:rsid w:val="008F7E09"/>
    <w:rsid w:val="00900032"/>
    <w:rsid w:val="00900889"/>
    <w:rsid w:val="00900FC9"/>
    <w:rsid w:val="00902A92"/>
    <w:rsid w:val="00902C6D"/>
    <w:rsid w:val="009036CF"/>
    <w:rsid w:val="009054FC"/>
    <w:rsid w:val="00905D33"/>
    <w:rsid w:val="00911835"/>
    <w:rsid w:val="00911B34"/>
    <w:rsid w:val="00911B5E"/>
    <w:rsid w:val="009121BD"/>
    <w:rsid w:val="0091265F"/>
    <w:rsid w:val="0091279E"/>
    <w:rsid w:val="00913B0B"/>
    <w:rsid w:val="00914F5F"/>
    <w:rsid w:val="009164B7"/>
    <w:rsid w:val="00916B96"/>
    <w:rsid w:val="00917DAE"/>
    <w:rsid w:val="00920245"/>
    <w:rsid w:val="0092042E"/>
    <w:rsid w:val="00920EB5"/>
    <w:rsid w:val="00921A72"/>
    <w:rsid w:val="009242A8"/>
    <w:rsid w:val="00925A4C"/>
    <w:rsid w:val="00925EA7"/>
    <w:rsid w:val="00927087"/>
    <w:rsid w:val="009305F7"/>
    <w:rsid w:val="009317F0"/>
    <w:rsid w:val="00931C22"/>
    <w:rsid w:val="00931C9D"/>
    <w:rsid w:val="00931D5E"/>
    <w:rsid w:val="009328B7"/>
    <w:rsid w:val="00935848"/>
    <w:rsid w:val="009366B5"/>
    <w:rsid w:val="009376B7"/>
    <w:rsid w:val="00940C4B"/>
    <w:rsid w:val="00941A2F"/>
    <w:rsid w:val="009430C2"/>
    <w:rsid w:val="00943D08"/>
    <w:rsid w:val="00944822"/>
    <w:rsid w:val="00945AB2"/>
    <w:rsid w:val="0094728D"/>
    <w:rsid w:val="0094756C"/>
    <w:rsid w:val="00950266"/>
    <w:rsid w:val="00950CEF"/>
    <w:rsid w:val="00952728"/>
    <w:rsid w:val="00953EA3"/>
    <w:rsid w:val="0095620B"/>
    <w:rsid w:val="009573F2"/>
    <w:rsid w:val="009578B0"/>
    <w:rsid w:val="00957902"/>
    <w:rsid w:val="009647F0"/>
    <w:rsid w:val="00964FF5"/>
    <w:rsid w:val="009659A8"/>
    <w:rsid w:val="00967005"/>
    <w:rsid w:val="0097784D"/>
    <w:rsid w:val="00980567"/>
    <w:rsid w:val="00983951"/>
    <w:rsid w:val="00984400"/>
    <w:rsid w:val="00984853"/>
    <w:rsid w:val="00985BA2"/>
    <w:rsid w:val="009911E9"/>
    <w:rsid w:val="00991A34"/>
    <w:rsid w:val="00992196"/>
    <w:rsid w:val="00992F46"/>
    <w:rsid w:val="009961C4"/>
    <w:rsid w:val="00996A3B"/>
    <w:rsid w:val="00996C27"/>
    <w:rsid w:val="009979FB"/>
    <w:rsid w:val="009A0656"/>
    <w:rsid w:val="009A1395"/>
    <w:rsid w:val="009A2767"/>
    <w:rsid w:val="009A340B"/>
    <w:rsid w:val="009A3815"/>
    <w:rsid w:val="009A4267"/>
    <w:rsid w:val="009B085A"/>
    <w:rsid w:val="009B0BC4"/>
    <w:rsid w:val="009B127E"/>
    <w:rsid w:val="009B1664"/>
    <w:rsid w:val="009B1ACF"/>
    <w:rsid w:val="009B1F47"/>
    <w:rsid w:val="009B2F40"/>
    <w:rsid w:val="009B4520"/>
    <w:rsid w:val="009B4EB1"/>
    <w:rsid w:val="009B5094"/>
    <w:rsid w:val="009B5112"/>
    <w:rsid w:val="009B6C87"/>
    <w:rsid w:val="009B6D9A"/>
    <w:rsid w:val="009B6F3E"/>
    <w:rsid w:val="009B7337"/>
    <w:rsid w:val="009C0163"/>
    <w:rsid w:val="009C1108"/>
    <w:rsid w:val="009C3B66"/>
    <w:rsid w:val="009C41D3"/>
    <w:rsid w:val="009C4648"/>
    <w:rsid w:val="009C56B7"/>
    <w:rsid w:val="009C5BAA"/>
    <w:rsid w:val="009C5C2E"/>
    <w:rsid w:val="009C67DF"/>
    <w:rsid w:val="009C7F98"/>
    <w:rsid w:val="009D3493"/>
    <w:rsid w:val="009D49E2"/>
    <w:rsid w:val="009D4A0D"/>
    <w:rsid w:val="009D4B51"/>
    <w:rsid w:val="009D7E3B"/>
    <w:rsid w:val="009E1F5A"/>
    <w:rsid w:val="009E2097"/>
    <w:rsid w:val="009E2E0C"/>
    <w:rsid w:val="009E4CBF"/>
    <w:rsid w:val="009E5FF1"/>
    <w:rsid w:val="009F049A"/>
    <w:rsid w:val="009F0628"/>
    <w:rsid w:val="009F1DB3"/>
    <w:rsid w:val="009F300C"/>
    <w:rsid w:val="009F4D2C"/>
    <w:rsid w:val="009F5980"/>
    <w:rsid w:val="00A008BF"/>
    <w:rsid w:val="00A017D3"/>
    <w:rsid w:val="00A02AD4"/>
    <w:rsid w:val="00A02C77"/>
    <w:rsid w:val="00A03169"/>
    <w:rsid w:val="00A0343B"/>
    <w:rsid w:val="00A034D6"/>
    <w:rsid w:val="00A03D8B"/>
    <w:rsid w:val="00A0503D"/>
    <w:rsid w:val="00A059A1"/>
    <w:rsid w:val="00A07979"/>
    <w:rsid w:val="00A07C60"/>
    <w:rsid w:val="00A107C7"/>
    <w:rsid w:val="00A130A1"/>
    <w:rsid w:val="00A13B86"/>
    <w:rsid w:val="00A143B9"/>
    <w:rsid w:val="00A17371"/>
    <w:rsid w:val="00A2137A"/>
    <w:rsid w:val="00A22FA6"/>
    <w:rsid w:val="00A23416"/>
    <w:rsid w:val="00A237AD"/>
    <w:rsid w:val="00A25F76"/>
    <w:rsid w:val="00A26B12"/>
    <w:rsid w:val="00A27864"/>
    <w:rsid w:val="00A3027C"/>
    <w:rsid w:val="00A30908"/>
    <w:rsid w:val="00A310A4"/>
    <w:rsid w:val="00A32536"/>
    <w:rsid w:val="00A32974"/>
    <w:rsid w:val="00A35109"/>
    <w:rsid w:val="00A35288"/>
    <w:rsid w:val="00A40FF9"/>
    <w:rsid w:val="00A42372"/>
    <w:rsid w:val="00A43008"/>
    <w:rsid w:val="00A435D7"/>
    <w:rsid w:val="00A4570B"/>
    <w:rsid w:val="00A45982"/>
    <w:rsid w:val="00A47940"/>
    <w:rsid w:val="00A50B9B"/>
    <w:rsid w:val="00A51CBF"/>
    <w:rsid w:val="00A523FA"/>
    <w:rsid w:val="00A52D7E"/>
    <w:rsid w:val="00A53573"/>
    <w:rsid w:val="00A5490E"/>
    <w:rsid w:val="00A54C46"/>
    <w:rsid w:val="00A56AB0"/>
    <w:rsid w:val="00A56D49"/>
    <w:rsid w:val="00A56FDB"/>
    <w:rsid w:val="00A57B95"/>
    <w:rsid w:val="00A618AA"/>
    <w:rsid w:val="00A61B8C"/>
    <w:rsid w:val="00A61DEF"/>
    <w:rsid w:val="00A62C18"/>
    <w:rsid w:val="00A63245"/>
    <w:rsid w:val="00A65B65"/>
    <w:rsid w:val="00A670F2"/>
    <w:rsid w:val="00A7006B"/>
    <w:rsid w:val="00A708D1"/>
    <w:rsid w:val="00A71C97"/>
    <w:rsid w:val="00A72722"/>
    <w:rsid w:val="00A7294B"/>
    <w:rsid w:val="00A74245"/>
    <w:rsid w:val="00A74F57"/>
    <w:rsid w:val="00A756B6"/>
    <w:rsid w:val="00A75A66"/>
    <w:rsid w:val="00A7677F"/>
    <w:rsid w:val="00A81DAA"/>
    <w:rsid w:val="00A822BE"/>
    <w:rsid w:val="00A82F5A"/>
    <w:rsid w:val="00A83276"/>
    <w:rsid w:val="00A9308C"/>
    <w:rsid w:val="00A944CB"/>
    <w:rsid w:val="00A94D98"/>
    <w:rsid w:val="00A96892"/>
    <w:rsid w:val="00A96A34"/>
    <w:rsid w:val="00A978D8"/>
    <w:rsid w:val="00A97B33"/>
    <w:rsid w:val="00AA1E24"/>
    <w:rsid w:val="00AA3100"/>
    <w:rsid w:val="00AA3658"/>
    <w:rsid w:val="00AA613D"/>
    <w:rsid w:val="00AA6395"/>
    <w:rsid w:val="00AA678D"/>
    <w:rsid w:val="00AB1E27"/>
    <w:rsid w:val="00AB201E"/>
    <w:rsid w:val="00AB28E7"/>
    <w:rsid w:val="00AB2AFB"/>
    <w:rsid w:val="00AB2EA8"/>
    <w:rsid w:val="00AB419D"/>
    <w:rsid w:val="00AB453B"/>
    <w:rsid w:val="00AB5E1E"/>
    <w:rsid w:val="00AB662A"/>
    <w:rsid w:val="00AB6779"/>
    <w:rsid w:val="00AB7E3E"/>
    <w:rsid w:val="00AC21A0"/>
    <w:rsid w:val="00AC28F8"/>
    <w:rsid w:val="00AC2D19"/>
    <w:rsid w:val="00AC4580"/>
    <w:rsid w:val="00AC4A7A"/>
    <w:rsid w:val="00AC552D"/>
    <w:rsid w:val="00AC77A9"/>
    <w:rsid w:val="00AD081D"/>
    <w:rsid w:val="00AD1128"/>
    <w:rsid w:val="00AD2DE4"/>
    <w:rsid w:val="00AD394D"/>
    <w:rsid w:val="00AD3B7F"/>
    <w:rsid w:val="00AD4E00"/>
    <w:rsid w:val="00AD6C6E"/>
    <w:rsid w:val="00AD6F2B"/>
    <w:rsid w:val="00AD7CFC"/>
    <w:rsid w:val="00AE105C"/>
    <w:rsid w:val="00AE1912"/>
    <w:rsid w:val="00AE1E0E"/>
    <w:rsid w:val="00AE21D3"/>
    <w:rsid w:val="00AE2A98"/>
    <w:rsid w:val="00AE321D"/>
    <w:rsid w:val="00AE4648"/>
    <w:rsid w:val="00AE478D"/>
    <w:rsid w:val="00AE5DE2"/>
    <w:rsid w:val="00AF0800"/>
    <w:rsid w:val="00AF08E1"/>
    <w:rsid w:val="00AF1376"/>
    <w:rsid w:val="00AF27DD"/>
    <w:rsid w:val="00AF3F03"/>
    <w:rsid w:val="00AF5951"/>
    <w:rsid w:val="00AF5E05"/>
    <w:rsid w:val="00AF6E8A"/>
    <w:rsid w:val="00AF7202"/>
    <w:rsid w:val="00AF795A"/>
    <w:rsid w:val="00B023C5"/>
    <w:rsid w:val="00B0304D"/>
    <w:rsid w:val="00B051A6"/>
    <w:rsid w:val="00B05231"/>
    <w:rsid w:val="00B06140"/>
    <w:rsid w:val="00B06451"/>
    <w:rsid w:val="00B07918"/>
    <w:rsid w:val="00B07ACA"/>
    <w:rsid w:val="00B108AD"/>
    <w:rsid w:val="00B10C13"/>
    <w:rsid w:val="00B127AE"/>
    <w:rsid w:val="00B14AD5"/>
    <w:rsid w:val="00B16A91"/>
    <w:rsid w:val="00B1709C"/>
    <w:rsid w:val="00B20ED2"/>
    <w:rsid w:val="00B22A9A"/>
    <w:rsid w:val="00B23595"/>
    <w:rsid w:val="00B246F7"/>
    <w:rsid w:val="00B25927"/>
    <w:rsid w:val="00B266C6"/>
    <w:rsid w:val="00B279DF"/>
    <w:rsid w:val="00B3021C"/>
    <w:rsid w:val="00B303F0"/>
    <w:rsid w:val="00B305F8"/>
    <w:rsid w:val="00B306F6"/>
    <w:rsid w:val="00B30F42"/>
    <w:rsid w:val="00B3209B"/>
    <w:rsid w:val="00B34D36"/>
    <w:rsid w:val="00B3555A"/>
    <w:rsid w:val="00B40128"/>
    <w:rsid w:val="00B403D0"/>
    <w:rsid w:val="00B40D79"/>
    <w:rsid w:val="00B40E80"/>
    <w:rsid w:val="00B412F6"/>
    <w:rsid w:val="00B4154C"/>
    <w:rsid w:val="00B41CEC"/>
    <w:rsid w:val="00B439BC"/>
    <w:rsid w:val="00B4483E"/>
    <w:rsid w:val="00B44852"/>
    <w:rsid w:val="00B451AF"/>
    <w:rsid w:val="00B451D4"/>
    <w:rsid w:val="00B45D98"/>
    <w:rsid w:val="00B45DD1"/>
    <w:rsid w:val="00B46F78"/>
    <w:rsid w:val="00B4711A"/>
    <w:rsid w:val="00B47457"/>
    <w:rsid w:val="00B52C87"/>
    <w:rsid w:val="00B532C7"/>
    <w:rsid w:val="00B53DE6"/>
    <w:rsid w:val="00B56D96"/>
    <w:rsid w:val="00B605C2"/>
    <w:rsid w:val="00B60F17"/>
    <w:rsid w:val="00B636C6"/>
    <w:rsid w:val="00B63E94"/>
    <w:rsid w:val="00B63EC4"/>
    <w:rsid w:val="00B646BB"/>
    <w:rsid w:val="00B646EE"/>
    <w:rsid w:val="00B66CA1"/>
    <w:rsid w:val="00B6707F"/>
    <w:rsid w:val="00B735A3"/>
    <w:rsid w:val="00B740FC"/>
    <w:rsid w:val="00B744E1"/>
    <w:rsid w:val="00B754CA"/>
    <w:rsid w:val="00B7764F"/>
    <w:rsid w:val="00B776F5"/>
    <w:rsid w:val="00B81027"/>
    <w:rsid w:val="00B8128D"/>
    <w:rsid w:val="00B818A0"/>
    <w:rsid w:val="00B825B0"/>
    <w:rsid w:val="00B82BEE"/>
    <w:rsid w:val="00B832F1"/>
    <w:rsid w:val="00B8342D"/>
    <w:rsid w:val="00B8482B"/>
    <w:rsid w:val="00B84D7E"/>
    <w:rsid w:val="00B84DA4"/>
    <w:rsid w:val="00B85EB9"/>
    <w:rsid w:val="00B861A2"/>
    <w:rsid w:val="00B86BA6"/>
    <w:rsid w:val="00B86D5A"/>
    <w:rsid w:val="00B90482"/>
    <w:rsid w:val="00B924F4"/>
    <w:rsid w:val="00B931C6"/>
    <w:rsid w:val="00B9325A"/>
    <w:rsid w:val="00B96030"/>
    <w:rsid w:val="00B96EA3"/>
    <w:rsid w:val="00BA043A"/>
    <w:rsid w:val="00BA0FCF"/>
    <w:rsid w:val="00BA1527"/>
    <w:rsid w:val="00BA2839"/>
    <w:rsid w:val="00BA2C64"/>
    <w:rsid w:val="00BA4205"/>
    <w:rsid w:val="00BB0374"/>
    <w:rsid w:val="00BB3A0A"/>
    <w:rsid w:val="00BB3D0F"/>
    <w:rsid w:val="00BB41D8"/>
    <w:rsid w:val="00BB4FA5"/>
    <w:rsid w:val="00BB5E0F"/>
    <w:rsid w:val="00BB774E"/>
    <w:rsid w:val="00BC04F3"/>
    <w:rsid w:val="00BC2234"/>
    <w:rsid w:val="00BC4FB5"/>
    <w:rsid w:val="00BC5FC6"/>
    <w:rsid w:val="00BC6A0B"/>
    <w:rsid w:val="00BC6E96"/>
    <w:rsid w:val="00BD01F9"/>
    <w:rsid w:val="00BD0EB6"/>
    <w:rsid w:val="00BD0F32"/>
    <w:rsid w:val="00BD33FC"/>
    <w:rsid w:val="00BD3462"/>
    <w:rsid w:val="00BD3982"/>
    <w:rsid w:val="00BD5932"/>
    <w:rsid w:val="00BD7065"/>
    <w:rsid w:val="00BD723B"/>
    <w:rsid w:val="00BE0964"/>
    <w:rsid w:val="00BE165B"/>
    <w:rsid w:val="00BE1E22"/>
    <w:rsid w:val="00BE204E"/>
    <w:rsid w:val="00BE3FBE"/>
    <w:rsid w:val="00BE4C06"/>
    <w:rsid w:val="00BE5BE1"/>
    <w:rsid w:val="00BE701D"/>
    <w:rsid w:val="00BF12D9"/>
    <w:rsid w:val="00BF1806"/>
    <w:rsid w:val="00BF30C9"/>
    <w:rsid w:val="00BF330E"/>
    <w:rsid w:val="00BF3621"/>
    <w:rsid w:val="00BF4026"/>
    <w:rsid w:val="00BF48AB"/>
    <w:rsid w:val="00BF6064"/>
    <w:rsid w:val="00BF7684"/>
    <w:rsid w:val="00BF7AC6"/>
    <w:rsid w:val="00BF7AFF"/>
    <w:rsid w:val="00C00169"/>
    <w:rsid w:val="00C00C31"/>
    <w:rsid w:val="00C0141F"/>
    <w:rsid w:val="00C02011"/>
    <w:rsid w:val="00C0332D"/>
    <w:rsid w:val="00C0384F"/>
    <w:rsid w:val="00C03ED5"/>
    <w:rsid w:val="00C04531"/>
    <w:rsid w:val="00C04C90"/>
    <w:rsid w:val="00C05224"/>
    <w:rsid w:val="00C062ED"/>
    <w:rsid w:val="00C0691E"/>
    <w:rsid w:val="00C07701"/>
    <w:rsid w:val="00C1099D"/>
    <w:rsid w:val="00C115CE"/>
    <w:rsid w:val="00C11A02"/>
    <w:rsid w:val="00C11BB6"/>
    <w:rsid w:val="00C12850"/>
    <w:rsid w:val="00C156D1"/>
    <w:rsid w:val="00C217F6"/>
    <w:rsid w:val="00C23F89"/>
    <w:rsid w:val="00C24062"/>
    <w:rsid w:val="00C25282"/>
    <w:rsid w:val="00C25358"/>
    <w:rsid w:val="00C25A24"/>
    <w:rsid w:val="00C26F62"/>
    <w:rsid w:val="00C32E06"/>
    <w:rsid w:val="00C337E3"/>
    <w:rsid w:val="00C3465F"/>
    <w:rsid w:val="00C35C79"/>
    <w:rsid w:val="00C40F6B"/>
    <w:rsid w:val="00C414E9"/>
    <w:rsid w:val="00C42309"/>
    <w:rsid w:val="00C426AB"/>
    <w:rsid w:val="00C42977"/>
    <w:rsid w:val="00C42E72"/>
    <w:rsid w:val="00C445A8"/>
    <w:rsid w:val="00C45463"/>
    <w:rsid w:val="00C455FE"/>
    <w:rsid w:val="00C4598E"/>
    <w:rsid w:val="00C459B3"/>
    <w:rsid w:val="00C45F2B"/>
    <w:rsid w:val="00C45F57"/>
    <w:rsid w:val="00C46AA6"/>
    <w:rsid w:val="00C46CFB"/>
    <w:rsid w:val="00C537D4"/>
    <w:rsid w:val="00C57212"/>
    <w:rsid w:val="00C57472"/>
    <w:rsid w:val="00C578B5"/>
    <w:rsid w:val="00C57A81"/>
    <w:rsid w:val="00C70980"/>
    <w:rsid w:val="00C71A76"/>
    <w:rsid w:val="00C72271"/>
    <w:rsid w:val="00C73224"/>
    <w:rsid w:val="00C739B4"/>
    <w:rsid w:val="00C75DE9"/>
    <w:rsid w:val="00C77015"/>
    <w:rsid w:val="00C80232"/>
    <w:rsid w:val="00C809CD"/>
    <w:rsid w:val="00C8238F"/>
    <w:rsid w:val="00C834F0"/>
    <w:rsid w:val="00C84DD9"/>
    <w:rsid w:val="00C850AD"/>
    <w:rsid w:val="00C86E94"/>
    <w:rsid w:val="00C86ECA"/>
    <w:rsid w:val="00C90458"/>
    <w:rsid w:val="00C905A3"/>
    <w:rsid w:val="00C9153E"/>
    <w:rsid w:val="00C91D3F"/>
    <w:rsid w:val="00C91D6A"/>
    <w:rsid w:val="00C91FE8"/>
    <w:rsid w:val="00C93F9A"/>
    <w:rsid w:val="00C941A4"/>
    <w:rsid w:val="00C9432C"/>
    <w:rsid w:val="00C94DAD"/>
    <w:rsid w:val="00C95A8A"/>
    <w:rsid w:val="00C965A4"/>
    <w:rsid w:val="00C96827"/>
    <w:rsid w:val="00C97A36"/>
    <w:rsid w:val="00C97EC1"/>
    <w:rsid w:val="00CA0A59"/>
    <w:rsid w:val="00CA1F26"/>
    <w:rsid w:val="00CA2CE0"/>
    <w:rsid w:val="00CA5A75"/>
    <w:rsid w:val="00CA6304"/>
    <w:rsid w:val="00CA6DFA"/>
    <w:rsid w:val="00CA7B70"/>
    <w:rsid w:val="00CB146C"/>
    <w:rsid w:val="00CB1587"/>
    <w:rsid w:val="00CB1BC7"/>
    <w:rsid w:val="00CB22FB"/>
    <w:rsid w:val="00CB2A31"/>
    <w:rsid w:val="00CB3AA7"/>
    <w:rsid w:val="00CB3D46"/>
    <w:rsid w:val="00CB51E2"/>
    <w:rsid w:val="00CB5EC0"/>
    <w:rsid w:val="00CB5ECE"/>
    <w:rsid w:val="00CC11DC"/>
    <w:rsid w:val="00CC1A91"/>
    <w:rsid w:val="00CC6F88"/>
    <w:rsid w:val="00CC734F"/>
    <w:rsid w:val="00CC781E"/>
    <w:rsid w:val="00CD0AE9"/>
    <w:rsid w:val="00CD12B0"/>
    <w:rsid w:val="00CD7EA1"/>
    <w:rsid w:val="00CE0072"/>
    <w:rsid w:val="00CE28AB"/>
    <w:rsid w:val="00CE3404"/>
    <w:rsid w:val="00CE3FB3"/>
    <w:rsid w:val="00CE5751"/>
    <w:rsid w:val="00CE67C1"/>
    <w:rsid w:val="00CE6AA4"/>
    <w:rsid w:val="00CE6BE4"/>
    <w:rsid w:val="00CE7A36"/>
    <w:rsid w:val="00CF002C"/>
    <w:rsid w:val="00CF0711"/>
    <w:rsid w:val="00CF0971"/>
    <w:rsid w:val="00CF2970"/>
    <w:rsid w:val="00CF53DA"/>
    <w:rsid w:val="00CF5783"/>
    <w:rsid w:val="00CF71D0"/>
    <w:rsid w:val="00D00357"/>
    <w:rsid w:val="00D01FDE"/>
    <w:rsid w:val="00D0334C"/>
    <w:rsid w:val="00D03845"/>
    <w:rsid w:val="00D03E8B"/>
    <w:rsid w:val="00D04024"/>
    <w:rsid w:val="00D04302"/>
    <w:rsid w:val="00D04681"/>
    <w:rsid w:val="00D048B8"/>
    <w:rsid w:val="00D05C61"/>
    <w:rsid w:val="00D067F6"/>
    <w:rsid w:val="00D0791E"/>
    <w:rsid w:val="00D07D55"/>
    <w:rsid w:val="00D1042A"/>
    <w:rsid w:val="00D12135"/>
    <w:rsid w:val="00D12C6F"/>
    <w:rsid w:val="00D13C97"/>
    <w:rsid w:val="00D13E5A"/>
    <w:rsid w:val="00D14A1C"/>
    <w:rsid w:val="00D156A1"/>
    <w:rsid w:val="00D160CE"/>
    <w:rsid w:val="00D166F2"/>
    <w:rsid w:val="00D17120"/>
    <w:rsid w:val="00D179B5"/>
    <w:rsid w:val="00D22524"/>
    <w:rsid w:val="00D22886"/>
    <w:rsid w:val="00D22CE3"/>
    <w:rsid w:val="00D2355E"/>
    <w:rsid w:val="00D27A25"/>
    <w:rsid w:val="00D3072F"/>
    <w:rsid w:val="00D320B9"/>
    <w:rsid w:val="00D33095"/>
    <w:rsid w:val="00D33598"/>
    <w:rsid w:val="00D34366"/>
    <w:rsid w:val="00D34E79"/>
    <w:rsid w:val="00D36674"/>
    <w:rsid w:val="00D3670B"/>
    <w:rsid w:val="00D3674F"/>
    <w:rsid w:val="00D36D35"/>
    <w:rsid w:val="00D36DFF"/>
    <w:rsid w:val="00D408BB"/>
    <w:rsid w:val="00D45F7B"/>
    <w:rsid w:val="00D50AB5"/>
    <w:rsid w:val="00D5120A"/>
    <w:rsid w:val="00D517EF"/>
    <w:rsid w:val="00D52206"/>
    <w:rsid w:val="00D5632D"/>
    <w:rsid w:val="00D56EAA"/>
    <w:rsid w:val="00D575BE"/>
    <w:rsid w:val="00D63524"/>
    <w:rsid w:val="00D64128"/>
    <w:rsid w:val="00D646A8"/>
    <w:rsid w:val="00D655B1"/>
    <w:rsid w:val="00D65E8C"/>
    <w:rsid w:val="00D701C7"/>
    <w:rsid w:val="00D70346"/>
    <w:rsid w:val="00D70AC1"/>
    <w:rsid w:val="00D710C5"/>
    <w:rsid w:val="00D71351"/>
    <w:rsid w:val="00D72B24"/>
    <w:rsid w:val="00D739EE"/>
    <w:rsid w:val="00D74590"/>
    <w:rsid w:val="00D75B86"/>
    <w:rsid w:val="00D7668C"/>
    <w:rsid w:val="00D76A54"/>
    <w:rsid w:val="00D77E80"/>
    <w:rsid w:val="00D81192"/>
    <w:rsid w:val="00D826AA"/>
    <w:rsid w:val="00D83E6F"/>
    <w:rsid w:val="00D84CBB"/>
    <w:rsid w:val="00D864AF"/>
    <w:rsid w:val="00D86844"/>
    <w:rsid w:val="00D87170"/>
    <w:rsid w:val="00D87629"/>
    <w:rsid w:val="00D87C0C"/>
    <w:rsid w:val="00D90995"/>
    <w:rsid w:val="00D91FBF"/>
    <w:rsid w:val="00D929E7"/>
    <w:rsid w:val="00D94562"/>
    <w:rsid w:val="00D95EB4"/>
    <w:rsid w:val="00D974F1"/>
    <w:rsid w:val="00DA0B5E"/>
    <w:rsid w:val="00DA23A9"/>
    <w:rsid w:val="00DA31B9"/>
    <w:rsid w:val="00DA48AB"/>
    <w:rsid w:val="00DA5038"/>
    <w:rsid w:val="00DA69F0"/>
    <w:rsid w:val="00DA6C7D"/>
    <w:rsid w:val="00DB078C"/>
    <w:rsid w:val="00DB2191"/>
    <w:rsid w:val="00DB26D7"/>
    <w:rsid w:val="00DB27D2"/>
    <w:rsid w:val="00DB675F"/>
    <w:rsid w:val="00DB7108"/>
    <w:rsid w:val="00DC0076"/>
    <w:rsid w:val="00DC0085"/>
    <w:rsid w:val="00DC070F"/>
    <w:rsid w:val="00DC1270"/>
    <w:rsid w:val="00DC28C2"/>
    <w:rsid w:val="00DC2DB2"/>
    <w:rsid w:val="00DC379D"/>
    <w:rsid w:val="00DC455C"/>
    <w:rsid w:val="00DC58EB"/>
    <w:rsid w:val="00DC590C"/>
    <w:rsid w:val="00DC5F71"/>
    <w:rsid w:val="00DC73CA"/>
    <w:rsid w:val="00DD21BF"/>
    <w:rsid w:val="00DD3B7E"/>
    <w:rsid w:val="00DD46C6"/>
    <w:rsid w:val="00DD4B13"/>
    <w:rsid w:val="00DD4C67"/>
    <w:rsid w:val="00DD5606"/>
    <w:rsid w:val="00DD5CBF"/>
    <w:rsid w:val="00DD7F9F"/>
    <w:rsid w:val="00DE0FBF"/>
    <w:rsid w:val="00DE2E21"/>
    <w:rsid w:val="00DE36AC"/>
    <w:rsid w:val="00DE51EC"/>
    <w:rsid w:val="00DE7425"/>
    <w:rsid w:val="00DF04D2"/>
    <w:rsid w:val="00DF0583"/>
    <w:rsid w:val="00DF0E3E"/>
    <w:rsid w:val="00DF2541"/>
    <w:rsid w:val="00DF5D32"/>
    <w:rsid w:val="00E025D5"/>
    <w:rsid w:val="00E059AD"/>
    <w:rsid w:val="00E05A45"/>
    <w:rsid w:val="00E07087"/>
    <w:rsid w:val="00E113D5"/>
    <w:rsid w:val="00E120AB"/>
    <w:rsid w:val="00E1324A"/>
    <w:rsid w:val="00E13ED5"/>
    <w:rsid w:val="00E142E8"/>
    <w:rsid w:val="00E15347"/>
    <w:rsid w:val="00E2013F"/>
    <w:rsid w:val="00E21A97"/>
    <w:rsid w:val="00E2222E"/>
    <w:rsid w:val="00E23769"/>
    <w:rsid w:val="00E247B6"/>
    <w:rsid w:val="00E24C3B"/>
    <w:rsid w:val="00E24EF4"/>
    <w:rsid w:val="00E2527F"/>
    <w:rsid w:val="00E266AC"/>
    <w:rsid w:val="00E2681F"/>
    <w:rsid w:val="00E27611"/>
    <w:rsid w:val="00E27A46"/>
    <w:rsid w:val="00E303E8"/>
    <w:rsid w:val="00E31B4B"/>
    <w:rsid w:val="00E32434"/>
    <w:rsid w:val="00E32456"/>
    <w:rsid w:val="00E324C8"/>
    <w:rsid w:val="00E338ED"/>
    <w:rsid w:val="00E33A34"/>
    <w:rsid w:val="00E349D7"/>
    <w:rsid w:val="00E3546E"/>
    <w:rsid w:val="00E368EB"/>
    <w:rsid w:val="00E379D8"/>
    <w:rsid w:val="00E40988"/>
    <w:rsid w:val="00E41E01"/>
    <w:rsid w:val="00E43AFE"/>
    <w:rsid w:val="00E44005"/>
    <w:rsid w:val="00E44506"/>
    <w:rsid w:val="00E454A4"/>
    <w:rsid w:val="00E46B06"/>
    <w:rsid w:val="00E518A8"/>
    <w:rsid w:val="00E529AC"/>
    <w:rsid w:val="00E52C35"/>
    <w:rsid w:val="00E5434E"/>
    <w:rsid w:val="00E5630D"/>
    <w:rsid w:val="00E613CC"/>
    <w:rsid w:val="00E62BA6"/>
    <w:rsid w:val="00E63ABF"/>
    <w:rsid w:val="00E640CD"/>
    <w:rsid w:val="00E66632"/>
    <w:rsid w:val="00E674D2"/>
    <w:rsid w:val="00E67873"/>
    <w:rsid w:val="00E71C36"/>
    <w:rsid w:val="00E7369B"/>
    <w:rsid w:val="00E73BE8"/>
    <w:rsid w:val="00E76BBD"/>
    <w:rsid w:val="00E7743B"/>
    <w:rsid w:val="00E8180C"/>
    <w:rsid w:val="00E826B1"/>
    <w:rsid w:val="00E85465"/>
    <w:rsid w:val="00E859A9"/>
    <w:rsid w:val="00E86620"/>
    <w:rsid w:val="00E87BC1"/>
    <w:rsid w:val="00E915B7"/>
    <w:rsid w:val="00E9196F"/>
    <w:rsid w:val="00E91D14"/>
    <w:rsid w:val="00E9216D"/>
    <w:rsid w:val="00E9276F"/>
    <w:rsid w:val="00E92B01"/>
    <w:rsid w:val="00E92B4A"/>
    <w:rsid w:val="00E94EB2"/>
    <w:rsid w:val="00E95C0C"/>
    <w:rsid w:val="00EA0795"/>
    <w:rsid w:val="00EA36CD"/>
    <w:rsid w:val="00EA5218"/>
    <w:rsid w:val="00EA540C"/>
    <w:rsid w:val="00EA5495"/>
    <w:rsid w:val="00EA622B"/>
    <w:rsid w:val="00EA7FC5"/>
    <w:rsid w:val="00EB026F"/>
    <w:rsid w:val="00EB0ED6"/>
    <w:rsid w:val="00EB1190"/>
    <w:rsid w:val="00EB3CB7"/>
    <w:rsid w:val="00EB4FFD"/>
    <w:rsid w:val="00EB65B1"/>
    <w:rsid w:val="00EB6AEB"/>
    <w:rsid w:val="00EB6E54"/>
    <w:rsid w:val="00EC1AA8"/>
    <w:rsid w:val="00EC4278"/>
    <w:rsid w:val="00EC48B3"/>
    <w:rsid w:val="00EC5D48"/>
    <w:rsid w:val="00EC62DF"/>
    <w:rsid w:val="00EC703F"/>
    <w:rsid w:val="00EC7157"/>
    <w:rsid w:val="00EC7778"/>
    <w:rsid w:val="00ED1D1B"/>
    <w:rsid w:val="00ED5CF8"/>
    <w:rsid w:val="00ED5DCB"/>
    <w:rsid w:val="00ED67CE"/>
    <w:rsid w:val="00EE0311"/>
    <w:rsid w:val="00EE3879"/>
    <w:rsid w:val="00EE526B"/>
    <w:rsid w:val="00EE5BC4"/>
    <w:rsid w:val="00EE6976"/>
    <w:rsid w:val="00EF05E8"/>
    <w:rsid w:val="00EF1455"/>
    <w:rsid w:val="00EF34AA"/>
    <w:rsid w:val="00EF55E5"/>
    <w:rsid w:val="00EF7902"/>
    <w:rsid w:val="00F00504"/>
    <w:rsid w:val="00F015C6"/>
    <w:rsid w:val="00F0204A"/>
    <w:rsid w:val="00F03615"/>
    <w:rsid w:val="00F037EC"/>
    <w:rsid w:val="00F03FAF"/>
    <w:rsid w:val="00F048B3"/>
    <w:rsid w:val="00F05EDB"/>
    <w:rsid w:val="00F06867"/>
    <w:rsid w:val="00F06D7A"/>
    <w:rsid w:val="00F07C3D"/>
    <w:rsid w:val="00F10E47"/>
    <w:rsid w:val="00F11660"/>
    <w:rsid w:val="00F1185B"/>
    <w:rsid w:val="00F13A07"/>
    <w:rsid w:val="00F14EFE"/>
    <w:rsid w:val="00F16D4F"/>
    <w:rsid w:val="00F174E3"/>
    <w:rsid w:val="00F179C2"/>
    <w:rsid w:val="00F207B4"/>
    <w:rsid w:val="00F2218F"/>
    <w:rsid w:val="00F22733"/>
    <w:rsid w:val="00F227E2"/>
    <w:rsid w:val="00F22DA0"/>
    <w:rsid w:val="00F23D14"/>
    <w:rsid w:val="00F24CD2"/>
    <w:rsid w:val="00F25861"/>
    <w:rsid w:val="00F2592D"/>
    <w:rsid w:val="00F27679"/>
    <w:rsid w:val="00F30414"/>
    <w:rsid w:val="00F30E93"/>
    <w:rsid w:val="00F320D2"/>
    <w:rsid w:val="00F354FD"/>
    <w:rsid w:val="00F37B21"/>
    <w:rsid w:val="00F40637"/>
    <w:rsid w:val="00F43B68"/>
    <w:rsid w:val="00F43BDC"/>
    <w:rsid w:val="00F43DD0"/>
    <w:rsid w:val="00F448E0"/>
    <w:rsid w:val="00F4612D"/>
    <w:rsid w:val="00F475EC"/>
    <w:rsid w:val="00F52D4A"/>
    <w:rsid w:val="00F537F3"/>
    <w:rsid w:val="00F53C70"/>
    <w:rsid w:val="00F53F42"/>
    <w:rsid w:val="00F55781"/>
    <w:rsid w:val="00F55A39"/>
    <w:rsid w:val="00F576D9"/>
    <w:rsid w:val="00F6088B"/>
    <w:rsid w:val="00F6126B"/>
    <w:rsid w:val="00F61318"/>
    <w:rsid w:val="00F619EA"/>
    <w:rsid w:val="00F63568"/>
    <w:rsid w:val="00F63C26"/>
    <w:rsid w:val="00F65152"/>
    <w:rsid w:val="00F66485"/>
    <w:rsid w:val="00F6742D"/>
    <w:rsid w:val="00F675DC"/>
    <w:rsid w:val="00F70718"/>
    <w:rsid w:val="00F7115B"/>
    <w:rsid w:val="00F714E8"/>
    <w:rsid w:val="00F71546"/>
    <w:rsid w:val="00F71F48"/>
    <w:rsid w:val="00F73637"/>
    <w:rsid w:val="00F73B73"/>
    <w:rsid w:val="00F759E4"/>
    <w:rsid w:val="00F77DB1"/>
    <w:rsid w:val="00F81584"/>
    <w:rsid w:val="00F81790"/>
    <w:rsid w:val="00F81DF5"/>
    <w:rsid w:val="00F824E2"/>
    <w:rsid w:val="00F82C9C"/>
    <w:rsid w:val="00F83172"/>
    <w:rsid w:val="00F83FA0"/>
    <w:rsid w:val="00F84362"/>
    <w:rsid w:val="00F87565"/>
    <w:rsid w:val="00F87FA2"/>
    <w:rsid w:val="00F910B3"/>
    <w:rsid w:val="00F92660"/>
    <w:rsid w:val="00F92C77"/>
    <w:rsid w:val="00F973C8"/>
    <w:rsid w:val="00FA0E5A"/>
    <w:rsid w:val="00FA2185"/>
    <w:rsid w:val="00FA4851"/>
    <w:rsid w:val="00FA6010"/>
    <w:rsid w:val="00FA60E5"/>
    <w:rsid w:val="00FA6EDB"/>
    <w:rsid w:val="00FA7061"/>
    <w:rsid w:val="00FB11BD"/>
    <w:rsid w:val="00FB1E4C"/>
    <w:rsid w:val="00FB2023"/>
    <w:rsid w:val="00FB2CA9"/>
    <w:rsid w:val="00FB3C0C"/>
    <w:rsid w:val="00FB572D"/>
    <w:rsid w:val="00FB6455"/>
    <w:rsid w:val="00FB64CF"/>
    <w:rsid w:val="00FB69FD"/>
    <w:rsid w:val="00FB794B"/>
    <w:rsid w:val="00FB7970"/>
    <w:rsid w:val="00FC04AB"/>
    <w:rsid w:val="00FC071E"/>
    <w:rsid w:val="00FC0DC1"/>
    <w:rsid w:val="00FC116A"/>
    <w:rsid w:val="00FC3BCE"/>
    <w:rsid w:val="00FC585F"/>
    <w:rsid w:val="00FC741F"/>
    <w:rsid w:val="00FC7EAE"/>
    <w:rsid w:val="00FD0C65"/>
    <w:rsid w:val="00FD11A9"/>
    <w:rsid w:val="00FD1C12"/>
    <w:rsid w:val="00FD2056"/>
    <w:rsid w:val="00FD3071"/>
    <w:rsid w:val="00FD3F2B"/>
    <w:rsid w:val="00FD6513"/>
    <w:rsid w:val="00FD6EC6"/>
    <w:rsid w:val="00FD70BE"/>
    <w:rsid w:val="00FD7360"/>
    <w:rsid w:val="00FD7638"/>
    <w:rsid w:val="00FE1E24"/>
    <w:rsid w:val="00FE2688"/>
    <w:rsid w:val="00FE3094"/>
    <w:rsid w:val="00FE3C29"/>
    <w:rsid w:val="00FE3F8B"/>
    <w:rsid w:val="00FE4086"/>
    <w:rsid w:val="00FE4096"/>
    <w:rsid w:val="00FE5160"/>
    <w:rsid w:val="00FE5670"/>
    <w:rsid w:val="00FE5F97"/>
    <w:rsid w:val="00FE7D82"/>
    <w:rsid w:val="00FF1AB9"/>
    <w:rsid w:val="00FF210B"/>
    <w:rsid w:val="00FF2D7F"/>
    <w:rsid w:val="00FF668D"/>
    <w:rsid w:val="00FF7ED5"/>
    <w:rsid w:val="019C133D"/>
    <w:rsid w:val="03309B18"/>
    <w:rsid w:val="03FDC81A"/>
    <w:rsid w:val="043B7969"/>
    <w:rsid w:val="04E03428"/>
    <w:rsid w:val="05B13CB4"/>
    <w:rsid w:val="07ECA40C"/>
    <w:rsid w:val="0A333DB6"/>
    <w:rsid w:val="0BD547A7"/>
    <w:rsid w:val="0DA712E3"/>
    <w:rsid w:val="0E43C518"/>
    <w:rsid w:val="122C790A"/>
    <w:rsid w:val="13E08421"/>
    <w:rsid w:val="14AAFC70"/>
    <w:rsid w:val="14FB748C"/>
    <w:rsid w:val="15085185"/>
    <w:rsid w:val="151ACE0B"/>
    <w:rsid w:val="158667ED"/>
    <w:rsid w:val="15A8C0D1"/>
    <w:rsid w:val="18C4192C"/>
    <w:rsid w:val="1939F222"/>
    <w:rsid w:val="198BF107"/>
    <w:rsid w:val="1A9193DB"/>
    <w:rsid w:val="1AFAF897"/>
    <w:rsid w:val="1C5BB37B"/>
    <w:rsid w:val="1C9F9AE2"/>
    <w:rsid w:val="1D420DCA"/>
    <w:rsid w:val="1E1EF814"/>
    <w:rsid w:val="1EB8CBC8"/>
    <w:rsid w:val="1F417557"/>
    <w:rsid w:val="1F642450"/>
    <w:rsid w:val="2199772A"/>
    <w:rsid w:val="224DEE07"/>
    <w:rsid w:val="22A219D5"/>
    <w:rsid w:val="23315E18"/>
    <w:rsid w:val="2387CA5F"/>
    <w:rsid w:val="23DFD51E"/>
    <w:rsid w:val="25B6E44C"/>
    <w:rsid w:val="263ACFFF"/>
    <w:rsid w:val="269495FE"/>
    <w:rsid w:val="27C64BC4"/>
    <w:rsid w:val="27CC5E7C"/>
    <w:rsid w:val="28143848"/>
    <w:rsid w:val="285383AB"/>
    <w:rsid w:val="298900CF"/>
    <w:rsid w:val="2A22641A"/>
    <w:rsid w:val="2B74B8E2"/>
    <w:rsid w:val="2B9B7734"/>
    <w:rsid w:val="2C83352A"/>
    <w:rsid w:val="3398EFD0"/>
    <w:rsid w:val="348DFE48"/>
    <w:rsid w:val="34C0D8AD"/>
    <w:rsid w:val="36164E7B"/>
    <w:rsid w:val="3643E840"/>
    <w:rsid w:val="366387EE"/>
    <w:rsid w:val="371CA04B"/>
    <w:rsid w:val="3736199F"/>
    <w:rsid w:val="3A58693F"/>
    <w:rsid w:val="3AF333C1"/>
    <w:rsid w:val="3B697DF3"/>
    <w:rsid w:val="3D35DE00"/>
    <w:rsid w:val="3F70F16D"/>
    <w:rsid w:val="3FA7677B"/>
    <w:rsid w:val="3FF8C07E"/>
    <w:rsid w:val="40799C89"/>
    <w:rsid w:val="41EE5919"/>
    <w:rsid w:val="425EC6AC"/>
    <w:rsid w:val="43174ADC"/>
    <w:rsid w:val="43E2DE9B"/>
    <w:rsid w:val="442714E0"/>
    <w:rsid w:val="449CC735"/>
    <w:rsid w:val="45554280"/>
    <w:rsid w:val="4939DB6E"/>
    <w:rsid w:val="4A373D23"/>
    <w:rsid w:val="4B2FB7E9"/>
    <w:rsid w:val="4C1E0943"/>
    <w:rsid w:val="4C784B46"/>
    <w:rsid w:val="4EC54C7B"/>
    <w:rsid w:val="50D94C27"/>
    <w:rsid w:val="51864888"/>
    <w:rsid w:val="53EE0E48"/>
    <w:rsid w:val="556063EE"/>
    <w:rsid w:val="559EE52D"/>
    <w:rsid w:val="5711431A"/>
    <w:rsid w:val="5B705FC4"/>
    <w:rsid w:val="5C6646EE"/>
    <w:rsid w:val="5CA8AFF8"/>
    <w:rsid w:val="5CF05C84"/>
    <w:rsid w:val="5D7B650F"/>
    <w:rsid w:val="5DBEDE88"/>
    <w:rsid w:val="5E6D35BE"/>
    <w:rsid w:val="5FD92F6F"/>
    <w:rsid w:val="607EF6D4"/>
    <w:rsid w:val="61D0B1A0"/>
    <w:rsid w:val="61DE8269"/>
    <w:rsid w:val="62BF6C32"/>
    <w:rsid w:val="62F7AFDD"/>
    <w:rsid w:val="653DA7CD"/>
    <w:rsid w:val="65669496"/>
    <w:rsid w:val="66886D58"/>
    <w:rsid w:val="68BFA1B1"/>
    <w:rsid w:val="69886575"/>
    <w:rsid w:val="6AF25F0A"/>
    <w:rsid w:val="6C435B3D"/>
    <w:rsid w:val="6D491E69"/>
    <w:rsid w:val="6EB8F8AC"/>
    <w:rsid w:val="6FA4A927"/>
    <w:rsid w:val="70634863"/>
    <w:rsid w:val="728B2E73"/>
    <w:rsid w:val="745E184F"/>
    <w:rsid w:val="74C97128"/>
    <w:rsid w:val="755B6AEB"/>
    <w:rsid w:val="764722E0"/>
    <w:rsid w:val="775AD485"/>
    <w:rsid w:val="7830FA43"/>
    <w:rsid w:val="78C3FF63"/>
    <w:rsid w:val="79FF980F"/>
    <w:rsid w:val="7C626347"/>
    <w:rsid w:val="7D01A06C"/>
    <w:rsid w:val="7F0132FF"/>
    <w:rsid w:val="7FEFC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803C3"/>
  <w15:chartTrackingRefBased/>
  <w15:docId w15:val="{89358A33-F284-46F7-A45A-2FF766FE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5333"/>
    <w:pPr>
      <w:tabs>
        <w:tab w:val="left" w:pos="2842"/>
      </w:tabs>
      <w:spacing w:before="120" w:after="120"/>
    </w:pPr>
    <w:rPr>
      <w:rFonts w:ascii="Arial" w:hAnsi="Arial"/>
      <w:szCs w:val="24"/>
      <w:lang w:val="en-CA"/>
    </w:rPr>
  </w:style>
  <w:style w:type="paragraph" w:styleId="Heading1">
    <w:name w:val="heading 1"/>
    <w:basedOn w:val="Normal"/>
    <w:next w:val="Normal"/>
    <w:autoRedefine/>
    <w:qFormat/>
    <w:rsid w:val="00A75A66"/>
    <w:pPr>
      <w:keepNext/>
      <w:spacing w:before="0" w:after="0"/>
      <w:outlineLvl w:val="0"/>
    </w:pPr>
    <w:rPr>
      <w:rFonts w:ascii="Arial Bold" w:hAnsi="Arial Bold" w:cs="Arial"/>
      <w:b/>
      <w:bCs/>
      <w:iCs/>
      <w:smallCaps/>
      <w:sz w:val="26"/>
      <w:szCs w:val="28"/>
      <w:shd w:val="clear" w:color="auto" w:fill="AEAAAA"/>
    </w:rPr>
  </w:style>
  <w:style w:type="paragraph" w:styleId="Heading2">
    <w:name w:val="heading 2"/>
    <w:basedOn w:val="Normal"/>
    <w:next w:val="Normal"/>
    <w:autoRedefine/>
    <w:qFormat/>
    <w:rsid w:val="009B1664"/>
    <w:pPr>
      <w:keepNext/>
      <w:outlineLvl w:val="1"/>
    </w:pPr>
    <w:rPr>
      <w:rFonts w:cs="Arial"/>
      <w:b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31C22"/>
    <w:pPr>
      <w:tabs>
        <w:tab w:val="center" w:pos="4320"/>
        <w:tab w:val="right" w:pos="8640"/>
      </w:tabs>
      <w:spacing w:before="0" w:after="0"/>
      <w:jc w:val="right"/>
    </w:pPr>
  </w:style>
  <w:style w:type="paragraph" w:styleId="Footer">
    <w:name w:val="footer"/>
    <w:basedOn w:val="Normal"/>
    <w:link w:val="FooterChar"/>
    <w:rsid w:val="00047CC0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CB5EC0"/>
    <w:pPr>
      <w:spacing w:before="240" w:after="60"/>
      <w:jc w:val="center"/>
      <w:outlineLvl w:val="0"/>
    </w:pPr>
    <w:rPr>
      <w:rFonts w:cs="Arial"/>
      <w:b/>
      <w:bCs/>
      <w:kern w:val="28"/>
      <w:sz w:val="40"/>
      <w:szCs w:val="32"/>
    </w:rPr>
  </w:style>
  <w:style w:type="paragraph" w:customStyle="1" w:styleId="Tableau">
    <w:name w:val="Tableau"/>
    <w:basedOn w:val="Header"/>
    <w:rsid w:val="005E390F"/>
    <w:pPr>
      <w:tabs>
        <w:tab w:val="clear" w:pos="4320"/>
        <w:tab w:val="clear" w:pos="8640"/>
      </w:tabs>
      <w:spacing w:before="60" w:after="60"/>
    </w:pPr>
    <w:rPr>
      <w:rFonts w:ascii="Times New Roman" w:hAnsi="Times New Roman" w:cs="Arial"/>
      <w:sz w:val="18"/>
      <w:szCs w:val="20"/>
      <w:lang w:eastAsia="fr-FR"/>
    </w:rPr>
  </w:style>
  <w:style w:type="table" w:styleId="TableGrid">
    <w:name w:val="Table Grid"/>
    <w:basedOn w:val="TableNormal"/>
    <w:uiPriority w:val="39"/>
    <w:rsid w:val="00A02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291125"/>
  </w:style>
  <w:style w:type="paragraph" w:styleId="TOC1">
    <w:name w:val="toc 1"/>
    <w:basedOn w:val="Normal"/>
    <w:next w:val="Normal"/>
    <w:autoRedefine/>
    <w:semiHidden/>
    <w:rsid w:val="002777E1"/>
    <w:pPr>
      <w:tabs>
        <w:tab w:val="clear" w:pos="2842"/>
        <w:tab w:val="right" w:leader="dot" w:pos="9926"/>
      </w:tabs>
    </w:pPr>
    <w:rPr>
      <w:b/>
      <w:caps/>
    </w:rPr>
  </w:style>
  <w:style w:type="character" w:styleId="Hyperlink">
    <w:name w:val="Hyperlink"/>
    <w:rsid w:val="00291125"/>
    <w:rPr>
      <w:color w:val="0000FF"/>
      <w:u w:val="single"/>
    </w:rPr>
  </w:style>
  <w:style w:type="character" w:customStyle="1" w:styleId="ToddSauv">
    <w:name w:val="Todd Sauvé"/>
    <w:semiHidden/>
    <w:rsid w:val="00FB794B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customStyle="1" w:styleId="TOC">
    <w:name w:val="TOC"/>
    <w:basedOn w:val="Normal"/>
    <w:rsid w:val="000E62B7"/>
    <w:pPr>
      <w:spacing w:after="240"/>
      <w:jc w:val="center"/>
    </w:pPr>
    <w:rPr>
      <w:b/>
      <w:caps/>
      <w:sz w:val="32"/>
    </w:rPr>
  </w:style>
  <w:style w:type="paragraph" w:styleId="TOC2">
    <w:name w:val="toc 2"/>
    <w:basedOn w:val="Normal"/>
    <w:next w:val="Normal"/>
    <w:autoRedefine/>
    <w:semiHidden/>
    <w:rsid w:val="002777E1"/>
    <w:pPr>
      <w:tabs>
        <w:tab w:val="clear" w:pos="2842"/>
      </w:tabs>
      <w:ind w:left="202"/>
    </w:pPr>
    <w:rPr>
      <w:smallCaps/>
    </w:rPr>
  </w:style>
  <w:style w:type="paragraph" w:customStyle="1" w:styleId="DiagramTitle">
    <w:name w:val="Diagram Title"/>
    <w:basedOn w:val="Normal"/>
    <w:rsid w:val="001E528D"/>
    <w:pPr>
      <w:jc w:val="center"/>
    </w:pPr>
    <w:rPr>
      <w:b/>
    </w:rPr>
  </w:style>
  <w:style w:type="paragraph" w:customStyle="1" w:styleId="TableTextBold">
    <w:name w:val="Table Text Bold"/>
    <w:basedOn w:val="Normal"/>
    <w:rsid w:val="009B1664"/>
    <w:rPr>
      <w:b/>
    </w:rPr>
  </w:style>
  <w:style w:type="paragraph" w:customStyle="1" w:styleId="FooterRight">
    <w:name w:val="Footer Right"/>
    <w:basedOn w:val="Footer"/>
    <w:rsid w:val="00885DB7"/>
    <w:pPr>
      <w:jc w:val="right"/>
    </w:pPr>
  </w:style>
  <w:style w:type="paragraph" w:customStyle="1" w:styleId="HeadingTitle">
    <w:name w:val="Heading Title"/>
    <w:basedOn w:val="Normal"/>
    <w:rsid w:val="00885DB7"/>
    <w:pPr>
      <w:jc w:val="center"/>
    </w:pPr>
    <w:rPr>
      <w:rFonts w:ascii="Arial Bold" w:hAnsi="Arial Bold"/>
      <w:b/>
      <w:sz w:val="48"/>
    </w:rPr>
  </w:style>
  <w:style w:type="paragraph" w:customStyle="1" w:styleId="Contactinfo">
    <w:name w:val="Contact info"/>
    <w:basedOn w:val="Normal"/>
    <w:rsid w:val="003E5333"/>
    <w:rPr>
      <w:sz w:val="16"/>
    </w:rPr>
  </w:style>
  <w:style w:type="character" w:styleId="CommentReference">
    <w:name w:val="annotation reference"/>
    <w:semiHidden/>
    <w:rsid w:val="00392C39"/>
    <w:rPr>
      <w:sz w:val="16"/>
      <w:szCs w:val="16"/>
    </w:rPr>
  </w:style>
  <w:style w:type="paragraph" w:styleId="CommentText">
    <w:name w:val="annotation text"/>
    <w:basedOn w:val="Normal"/>
    <w:semiHidden/>
    <w:rsid w:val="00392C39"/>
    <w:rPr>
      <w:szCs w:val="20"/>
    </w:rPr>
  </w:style>
  <w:style w:type="paragraph" w:styleId="BalloonText">
    <w:name w:val="Balloon Text"/>
    <w:basedOn w:val="Normal"/>
    <w:semiHidden/>
    <w:rsid w:val="00392C39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905D33"/>
    <w:rPr>
      <w:b/>
      <w:bCs/>
    </w:rPr>
  </w:style>
  <w:style w:type="paragraph" w:customStyle="1" w:styleId="Bullet1">
    <w:name w:val="Bullet 1"/>
    <w:basedOn w:val="Normal"/>
    <w:rsid w:val="00AD4E00"/>
    <w:pPr>
      <w:numPr>
        <w:numId w:val="1"/>
      </w:numPr>
    </w:pPr>
  </w:style>
  <w:style w:type="paragraph" w:customStyle="1" w:styleId="BodyText1">
    <w:name w:val="Body Text1"/>
    <w:basedOn w:val="Normal"/>
    <w:rsid w:val="00821A4C"/>
    <w:pPr>
      <w:keepLines/>
      <w:tabs>
        <w:tab w:val="clear" w:pos="2842"/>
      </w:tabs>
      <w:spacing w:before="0"/>
      <w:ind w:left="720"/>
    </w:pPr>
    <w:rPr>
      <w:szCs w:val="20"/>
    </w:rPr>
  </w:style>
  <w:style w:type="character" w:customStyle="1" w:styleId="FooterChar">
    <w:name w:val="Footer Char"/>
    <w:link w:val="Footer"/>
    <w:uiPriority w:val="99"/>
    <w:rsid w:val="00E324C8"/>
    <w:rPr>
      <w:rFonts w:ascii="Arial" w:hAnsi="Arial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03ED5"/>
    <w:pPr>
      <w:ind w:left="720"/>
      <w:contextualSpacing/>
    </w:pPr>
  </w:style>
  <w:style w:type="paragraph" w:styleId="BodyText">
    <w:name w:val="Body Text"/>
    <w:aliases w:val="body text + 12 pt,Justified,Left:  1&quot;"/>
    <w:basedOn w:val="Normal"/>
    <w:link w:val="BodyTextChar"/>
    <w:rsid w:val="00C03ED5"/>
    <w:pPr>
      <w:tabs>
        <w:tab w:val="clear" w:pos="2842"/>
      </w:tabs>
      <w:overflowPunct w:val="0"/>
      <w:autoSpaceDE w:val="0"/>
      <w:autoSpaceDN w:val="0"/>
      <w:adjustRightInd w:val="0"/>
      <w:ind w:left="2520"/>
      <w:textAlignment w:val="baseline"/>
    </w:pPr>
    <w:rPr>
      <w:rFonts w:ascii="Book Antiqua" w:hAnsi="Book Antiqua"/>
      <w:szCs w:val="20"/>
      <w:lang w:val="en-US"/>
    </w:rPr>
  </w:style>
  <w:style w:type="character" w:customStyle="1" w:styleId="BodyTextChar">
    <w:name w:val="Body Text Char"/>
    <w:aliases w:val="body text + 12 pt Char,Justified Char,Left:  1&quot; Char"/>
    <w:basedOn w:val="DefaultParagraphFont"/>
    <w:link w:val="BodyText"/>
    <w:rsid w:val="00C03ED5"/>
    <w:rPr>
      <w:rFonts w:ascii="Book Antiqua" w:hAnsi="Book Antiqua"/>
    </w:rPr>
  </w:style>
  <w:style w:type="character" w:styleId="UnresolvedMention">
    <w:name w:val="Unresolved Mention"/>
    <w:basedOn w:val="DefaultParagraphFont"/>
    <w:uiPriority w:val="99"/>
    <w:semiHidden/>
    <w:unhideWhenUsed/>
    <w:rsid w:val="007D11BD"/>
    <w:rPr>
      <w:color w:val="808080"/>
      <w:shd w:val="clear" w:color="auto" w:fill="E6E6E6"/>
    </w:rPr>
  </w:style>
  <w:style w:type="paragraph" w:customStyle="1" w:styleId="ABLOCKPARA">
    <w:name w:val="A BLOCK PARA"/>
    <w:basedOn w:val="Normal"/>
    <w:rsid w:val="00486F84"/>
    <w:pPr>
      <w:tabs>
        <w:tab w:val="clear" w:pos="2842"/>
      </w:tabs>
      <w:spacing w:before="0" w:after="0"/>
    </w:pPr>
    <w:rPr>
      <w:rFonts w:ascii="Book Antiqua" w:hAnsi="Book Antiqua"/>
      <w:sz w:val="22"/>
      <w:szCs w:val="20"/>
      <w:lang w:val="en-US"/>
    </w:rPr>
  </w:style>
  <w:style w:type="character" w:customStyle="1" w:styleId="token">
    <w:name w:val="token"/>
    <w:basedOn w:val="DefaultParagraphFont"/>
    <w:rsid w:val="00486F84"/>
  </w:style>
  <w:style w:type="character" w:customStyle="1" w:styleId="HeaderChar">
    <w:name w:val="Header Char"/>
    <w:basedOn w:val="DefaultParagraphFont"/>
    <w:link w:val="Header"/>
    <w:uiPriority w:val="99"/>
    <w:rsid w:val="00D03E8B"/>
    <w:rPr>
      <w:rFonts w:ascii="Arial" w:hAnsi="Arial"/>
      <w:szCs w:val="24"/>
      <w:lang w:val="en-CA"/>
    </w:rPr>
  </w:style>
  <w:style w:type="paragraph" w:customStyle="1" w:styleId="paragraph">
    <w:name w:val="paragraph"/>
    <w:basedOn w:val="Normal"/>
    <w:rsid w:val="00992F46"/>
    <w:pPr>
      <w:tabs>
        <w:tab w:val="clear" w:pos="2842"/>
      </w:tabs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customStyle="1" w:styleId="normaltextrun">
    <w:name w:val="normaltextrun"/>
    <w:basedOn w:val="DefaultParagraphFont"/>
    <w:rsid w:val="00992F46"/>
  </w:style>
  <w:style w:type="character" w:customStyle="1" w:styleId="eop">
    <w:name w:val="eop"/>
    <w:basedOn w:val="DefaultParagraphFont"/>
    <w:rsid w:val="00992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58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esktop\Projects\2015\Trophy%20Skin\20160118_Trophy_Skin_Acceptance_For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DE5E7B33ABB45AB5D3C1373A85613" ma:contentTypeVersion="18" ma:contentTypeDescription="Create a new document." ma:contentTypeScope="" ma:versionID="d3c10a77363f05d133714c42ddb027e6">
  <xsd:schema xmlns:xsd="http://www.w3.org/2001/XMLSchema" xmlns:xs="http://www.w3.org/2001/XMLSchema" xmlns:p="http://schemas.microsoft.com/office/2006/metadata/properties" xmlns:ns2="d377da40-d121-446c-afe8-6e75793f0450" xmlns:ns3="1f6d6014-df9d-426d-aa8d-8dd4dc9f7c2f" targetNamespace="http://schemas.microsoft.com/office/2006/metadata/properties" ma:root="true" ma:fieldsID="d0fc2650f662782ca780715a9d649c52" ns2:_="" ns3:_="">
    <xsd:import namespace="d377da40-d121-446c-afe8-6e75793f0450"/>
    <xsd:import namespace="1f6d6014-df9d-426d-aa8d-8dd4dc9f7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da40-d121-446c-afe8-6e75793f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81a5c6-1b9c-4914-956c-0c762e728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d6014-df9d-426d-aa8d-8dd4dc9f7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dc7c035-603a-4272-a3d1-acb099336577}" ma:internalName="TaxCatchAll" ma:showField="CatchAllData" ma:web="1f6d6014-df9d-426d-aa8d-8dd4dc9f7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6d6014-df9d-426d-aa8d-8dd4dc9f7c2f" xsi:nil="true"/>
    <lcf76f155ced4ddcb4097134ff3c332f xmlns="d377da40-d121-446c-afe8-6e75793f045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A650B-F3E8-4641-A5B4-E27F9AD8A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C673E3-2FCF-4FD9-B2A1-5D2282D21F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77da40-d121-446c-afe8-6e75793f0450"/>
    <ds:schemaRef ds:uri="1f6d6014-df9d-426d-aa8d-8dd4dc9f7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A58CCF-0871-4AE5-AB14-F78AB03E64DA}">
  <ds:schemaRefs>
    <ds:schemaRef ds:uri="http://schemas.microsoft.com/office/2006/metadata/properties"/>
    <ds:schemaRef ds:uri="http://schemas.microsoft.com/office/infopath/2007/PartnerControls"/>
    <ds:schemaRef ds:uri="1f6d6014-df9d-426d-aa8d-8dd4dc9f7c2f"/>
    <ds:schemaRef ds:uri="d377da40-d121-446c-afe8-6e75793f0450"/>
  </ds:schemaRefs>
</ds:datastoreItem>
</file>

<file path=customXml/itemProps4.xml><?xml version="1.0" encoding="utf-8"?>
<ds:datastoreItem xmlns:ds="http://schemas.openxmlformats.org/officeDocument/2006/customXml" ds:itemID="{20B3C00E-05BF-4276-B0E4-848784E64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C:\Users\David\Desktop\Projects\2015\Trophy Skin\20160118_Trophy_Skin_Acceptance_Form.dotm</Template>
  <TotalTime>13</TotalTime>
  <Pages>3</Pages>
  <Words>315</Words>
  <Characters>1897</Characters>
  <Application>Microsoft Office Word</Application>
  <DocSecurity>0</DocSecurity>
  <Lines>51</Lines>
  <Paragraphs>35</Paragraphs>
  <ScaleCrop>false</ScaleCrop>
  <Company>Government of Newfoundland and Labrador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Acceptance Template</dc:title>
  <dc:subject/>
  <dc:creator>Daniel Webb</dc:creator>
  <cp:keywords/>
  <cp:lastModifiedBy>Matthew Garriga</cp:lastModifiedBy>
  <cp:revision>249</cp:revision>
  <cp:lastPrinted>2016-03-11T15:46:00Z</cp:lastPrinted>
  <dcterms:created xsi:type="dcterms:W3CDTF">2024-01-30T13:23:00Z</dcterms:created>
  <dcterms:modified xsi:type="dcterms:W3CDTF">2026-09-17T00:19:00Z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0x010100A7FDE5E7B33ABB45AB5D3C1373A85613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