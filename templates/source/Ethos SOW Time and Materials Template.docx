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4A24C0" w14:textId="77777777" w:rsidR="006432EA" w:rsidRPr="0066437C" w:rsidRDefault="006432EA" w:rsidP="00A75A66">
      <w:pPr>
        <w:spacing w:before="0" w:after="0"/>
        <w:rPr>
          <w:rFonts w:asciiTheme="minorHAnsi" w:hAnsiTheme="minorHAnsi" w:cstheme="minorHAnsi"/>
          <w:sz w:val="22"/>
          <w:szCs w:val="22"/>
        </w:rPr>
      </w:pPr>
    </w:p>
    <w:tbl>
      <w:tblPr>
        <w:tblW w:w="4994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2"/>
        <w:gridCol w:w="7532"/>
      </w:tblGrid>
      <w:tr w:rsidR="004F1DE6" w:rsidRPr="0066437C" w14:paraId="1D57FA61" w14:textId="77777777" w:rsidTr="002F062F">
        <w:trPr>
          <w:tblHeader/>
        </w:trPr>
        <w:tc>
          <w:tcPr>
            <w:tcW w:w="8985" w:type="dxa"/>
            <w:gridSpan w:val="2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7B8C4" w14:textId="77777777" w:rsidR="004F1DE6" w:rsidRPr="0066437C" w:rsidRDefault="004F1DE6" w:rsidP="002F062F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66437C">
              <w:rPr>
                <w:rFonts w:asciiTheme="minorHAnsi" w:hAnsiTheme="minorHAnsi" w:cstheme="minorHAnsi"/>
                <w:b/>
                <w:bCs/>
                <w:szCs w:val="20"/>
              </w:rPr>
              <w:t>Ethos Business Solutions Statement of Work (“SOW”)</w:t>
            </w:r>
          </w:p>
        </w:tc>
      </w:tr>
      <w:tr w:rsidR="004F1DE6" w:rsidRPr="0066437C" w14:paraId="22539FA1" w14:textId="77777777" w:rsidTr="002F062F">
        <w:trPr>
          <w:tblHeader/>
        </w:trPr>
        <w:tc>
          <w:tcPr>
            <w:tcW w:w="21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D1BCA" w14:textId="77777777" w:rsidR="004F1DE6" w:rsidRPr="0066437C" w:rsidRDefault="004F1DE6" w:rsidP="002F062F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66437C">
              <w:rPr>
                <w:rFonts w:asciiTheme="minorHAnsi" w:hAnsiTheme="minorHAnsi" w:cstheme="minorHAnsi"/>
                <w:b/>
                <w:bCs/>
                <w:szCs w:val="20"/>
              </w:rPr>
              <w:t>Client Name</w:t>
            </w:r>
          </w:p>
        </w:tc>
        <w:tc>
          <w:tcPr>
            <w:tcW w:w="6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FF917" w14:textId="77777777" w:rsidR="004F1DE6" w:rsidRPr="0066437C" w:rsidRDefault="004F1DE6" w:rsidP="002F062F">
            <w:pPr>
              <w:spacing w:before="40" w:after="40"/>
              <w:rPr>
                <w:rFonts w:asciiTheme="minorHAnsi" w:hAnsiTheme="minorHAnsi" w:cstheme="minorHAnsi"/>
                <w:szCs w:val="20"/>
              </w:rPr>
            </w:pPr>
            <w:r w:rsidRPr="0066437C">
              <w:rPr>
                <w:rFonts w:asciiTheme="minorHAnsi" w:hAnsiTheme="minorHAnsi" w:cstheme="minorHAnsi"/>
                <w:szCs w:val="20"/>
              </w:rPr>
              <w:t>Client Name (or “Client”)</w:t>
            </w:r>
          </w:p>
        </w:tc>
      </w:tr>
      <w:tr w:rsidR="004F1DE6" w:rsidRPr="0066437C" w14:paraId="3F68B6D0" w14:textId="77777777" w:rsidTr="002F062F">
        <w:trPr>
          <w:tblHeader/>
        </w:trPr>
        <w:tc>
          <w:tcPr>
            <w:tcW w:w="21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FA6C5" w14:textId="77777777" w:rsidR="004F1DE6" w:rsidRPr="0066437C" w:rsidRDefault="004F1DE6" w:rsidP="002F062F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66437C">
              <w:rPr>
                <w:rFonts w:asciiTheme="minorHAnsi" w:hAnsiTheme="minorHAnsi" w:cstheme="minorHAnsi"/>
                <w:b/>
                <w:bCs/>
                <w:szCs w:val="20"/>
              </w:rPr>
              <w:t>Project Name</w:t>
            </w:r>
          </w:p>
        </w:tc>
        <w:tc>
          <w:tcPr>
            <w:tcW w:w="6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DD81D" w14:textId="77777777" w:rsidR="004F1DE6" w:rsidRPr="0066437C" w:rsidRDefault="004F1DE6" w:rsidP="002F062F">
            <w:pPr>
              <w:spacing w:before="40" w:after="40"/>
              <w:rPr>
                <w:rFonts w:asciiTheme="minorHAnsi" w:hAnsiTheme="minorHAnsi" w:cstheme="minorHAnsi"/>
                <w:szCs w:val="20"/>
              </w:rPr>
            </w:pPr>
            <w:r w:rsidRPr="0066437C">
              <w:rPr>
                <w:rFonts w:asciiTheme="minorHAnsi" w:hAnsiTheme="minorHAnsi" w:cstheme="minorHAnsi"/>
                <w:szCs w:val="20"/>
              </w:rPr>
              <w:t>NetSuite Support – [Insert Project Number]</w:t>
            </w:r>
          </w:p>
        </w:tc>
      </w:tr>
      <w:tr w:rsidR="004F1DE6" w:rsidRPr="0066437C" w14:paraId="68EF9122" w14:textId="77777777" w:rsidTr="002F062F">
        <w:trPr>
          <w:tblHeader/>
        </w:trPr>
        <w:tc>
          <w:tcPr>
            <w:tcW w:w="21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A2115" w14:textId="77777777" w:rsidR="004F1DE6" w:rsidRPr="0066437C" w:rsidRDefault="004F1DE6" w:rsidP="002F062F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66437C">
              <w:rPr>
                <w:rFonts w:asciiTheme="minorHAnsi" w:hAnsiTheme="minorHAnsi" w:cstheme="minorHAnsi"/>
                <w:b/>
                <w:bCs/>
                <w:szCs w:val="20"/>
              </w:rPr>
              <w:t>Customization Name</w:t>
            </w:r>
          </w:p>
        </w:tc>
        <w:tc>
          <w:tcPr>
            <w:tcW w:w="6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3DC19" w14:textId="77777777" w:rsidR="004F1DE6" w:rsidRPr="0066437C" w:rsidRDefault="004F1DE6" w:rsidP="002F062F">
            <w:pPr>
              <w:spacing w:before="40" w:after="40"/>
              <w:rPr>
                <w:rFonts w:asciiTheme="minorHAnsi" w:hAnsiTheme="minorHAnsi" w:cstheme="minorHAnsi"/>
                <w:szCs w:val="20"/>
              </w:rPr>
            </w:pPr>
            <w:r w:rsidRPr="0066437C">
              <w:rPr>
                <w:rFonts w:asciiTheme="minorHAnsi" w:hAnsiTheme="minorHAnsi" w:cstheme="minorHAnsi"/>
                <w:szCs w:val="20"/>
              </w:rPr>
              <w:t>[Insert Customization Name]</w:t>
            </w:r>
          </w:p>
        </w:tc>
      </w:tr>
      <w:tr w:rsidR="004F1DE6" w:rsidRPr="0066437C" w14:paraId="3ACE4543" w14:textId="77777777" w:rsidTr="002F062F">
        <w:trPr>
          <w:tblHeader/>
        </w:trPr>
        <w:tc>
          <w:tcPr>
            <w:tcW w:w="21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FAE53" w14:textId="41F5959B" w:rsidR="004F1DE6" w:rsidRPr="0066437C" w:rsidRDefault="00B83983" w:rsidP="002F062F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Cs w:val="20"/>
              </w:rPr>
              <w:t>Estimated Hours</w:t>
            </w:r>
          </w:p>
        </w:tc>
        <w:tc>
          <w:tcPr>
            <w:tcW w:w="6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F925A" w14:textId="77777777" w:rsidR="004F1DE6" w:rsidRPr="0066437C" w:rsidRDefault="004F1DE6" w:rsidP="002F062F">
            <w:pPr>
              <w:spacing w:before="40" w:after="4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1643E885" w14:textId="77777777" w:rsidR="004F1DE6" w:rsidRPr="0066437C" w:rsidRDefault="004F1DE6" w:rsidP="004F1DE6">
      <w:pPr>
        <w:spacing w:after="40"/>
        <w:rPr>
          <w:rFonts w:asciiTheme="minorHAnsi" w:hAnsiTheme="minorHAnsi" w:cstheme="minorHAnsi"/>
        </w:rPr>
      </w:pPr>
    </w:p>
    <w:tbl>
      <w:tblPr>
        <w:tblW w:w="4994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2"/>
        <w:gridCol w:w="7532"/>
      </w:tblGrid>
      <w:tr w:rsidR="004F1DE6" w:rsidRPr="0066437C" w14:paraId="6A158D66" w14:textId="77777777" w:rsidTr="002F062F">
        <w:trPr>
          <w:tblHeader/>
        </w:trPr>
        <w:tc>
          <w:tcPr>
            <w:tcW w:w="214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BED3D" w14:textId="77777777" w:rsidR="004F1DE6" w:rsidRPr="0066437C" w:rsidRDefault="004F1DE6" w:rsidP="002F062F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66437C">
              <w:rPr>
                <w:rFonts w:asciiTheme="minorHAnsi" w:hAnsiTheme="minorHAnsi" w:cstheme="minorHAnsi"/>
                <w:b/>
                <w:bCs/>
                <w:szCs w:val="20"/>
              </w:rPr>
              <w:t>Basic Business Overview</w:t>
            </w:r>
          </w:p>
        </w:tc>
        <w:tc>
          <w:tcPr>
            <w:tcW w:w="6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91C79" w14:textId="77777777" w:rsidR="004F1DE6" w:rsidRPr="0066437C" w:rsidRDefault="004F1DE6" w:rsidP="002F062F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66437C">
              <w:rPr>
                <w:rFonts w:asciiTheme="minorHAnsi" w:hAnsiTheme="minorHAnsi" w:cstheme="minorHAnsi"/>
                <w:b/>
                <w:bCs/>
                <w:szCs w:val="20"/>
              </w:rPr>
              <w:t>Problem:</w:t>
            </w:r>
          </w:p>
          <w:p w14:paraId="6C96033B" w14:textId="77777777" w:rsidR="004F1DE6" w:rsidRPr="0066437C" w:rsidRDefault="004F1DE6" w:rsidP="002F062F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66437C">
              <w:rPr>
                <w:rFonts w:asciiTheme="minorHAnsi" w:hAnsiTheme="minorHAnsi" w:cstheme="minorHAnsi"/>
                <w:b/>
                <w:bCs/>
                <w:szCs w:val="20"/>
              </w:rPr>
              <w:t>Solution:</w:t>
            </w:r>
          </w:p>
          <w:p w14:paraId="5206CDE4" w14:textId="77777777" w:rsidR="004F1DE6" w:rsidRPr="0066437C" w:rsidRDefault="004F1DE6" w:rsidP="002F062F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66437C">
              <w:rPr>
                <w:rFonts w:asciiTheme="minorHAnsi" w:hAnsiTheme="minorHAnsi" w:cstheme="minorHAnsi"/>
                <w:b/>
                <w:bCs/>
                <w:szCs w:val="20"/>
              </w:rPr>
              <w:t>Business Impact:</w:t>
            </w:r>
          </w:p>
        </w:tc>
      </w:tr>
      <w:tr w:rsidR="004F1DE6" w:rsidRPr="0066437C" w14:paraId="64405FCA" w14:textId="77777777" w:rsidTr="002F062F">
        <w:trPr>
          <w:tblHeader/>
        </w:trPr>
        <w:tc>
          <w:tcPr>
            <w:tcW w:w="214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E7FA2" w14:textId="77777777" w:rsidR="004F1DE6" w:rsidRPr="0066437C" w:rsidRDefault="004F1DE6" w:rsidP="002F062F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66437C">
              <w:rPr>
                <w:rFonts w:asciiTheme="minorHAnsi" w:hAnsiTheme="minorHAnsi" w:cstheme="minorHAnsi"/>
                <w:b/>
                <w:bCs/>
                <w:szCs w:val="20"/>
              </w:rPr>
              <w:t>Assumptions</w:t>
            </w:r>
          </w:p>
        </w:tc>
        <w:tc>
          <w:tcPr>
            <w:tcW w:w="6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3542E" w14:textId="77777777" w:rsidR="004F1DE6" w:rsidRPr="0066437C" w:rsidRDefault="004F1DE6" w:rsidP="002F062F">
            <w:pPr>
              <w:spacing w:before="40" w:after="40"/>
              <w:rPr>
                <w:rFonts w:asciiTheme="minorHAnsi" w:hAnsiTheme="minorHAnsi" w:cstheme="minorHAnsi"/>
                <w:szCs w:val="20"/>
              </w:rPr>
            </w:pPr>
            <w:r w:rsidRPr="0066437C">
              <w:rPr>
                <w:rFonts w:asciiTheme="minorHAnsi" w:hAnsiTheme="minorHAnsi" w:cstheme="minorHAnsi"/>
                <w:szCs w:val="20"/>
              </w:rPr>
              <w:t>[Assumption 1]</w:t>
            </w:r>
          </w:p>
          <w:p w14:paraId="7F511284" w14:textId="77777777" w:rsidR="004F1DE6" w:rsidRPr="0066437C" w:rsidRDefault="004F1DE6" w:rsidP="002F062F">
            <w:pPr>
              <w:spacing w:before="40" w:after="40"/>
              <w:rPr>
                <w:rFonts w:asciiTheme="minorHAnsi" w:hAnsiTheme="minorHAnsi" w:cstheme="minorHAnsi"/>
                <w:szCs w:val="20"/>
              </w:rPr>
            </w:pPr>
            <w:r w:rsidRPr="0066437C">
              <w:rPr>
                <w:rFonts w:asciiTheme="minorHAnsi" w:hAnsiTheme="minorHAnsi" w:cstheme="minorHAnsi"/>
                <w:szCs w:val="20"/>
              </w:rPr>
              <w:t>[Assumption 2]</w:t>
            </w:r>
          </w:p>
        </w:tc>
      </w:tr>
    </w:tbl>
    <w:p w14:paraId="1924247F" w14:textId="18A2A81C" w:rsidR="00701FB5" w:rsidRPr="0066437C" w:rsidRDefault="00701FB5">
      <w:pPr>
        <w:tabs>
          <w:tab w:val="clear" w:pos="2842"/>
        </w:tabs>
        <w:spacing w:before="0" w:after="0"/>
        <w:rPr>
          <w:rFonts w:asciiTheme="minorHAnsi" w:hAnsiTheme="minorHAnsi" w:cstheme="minorHAnsi"/>
          <w:b/>
          <w:bCs/>
          <w:sz w:val="24"/>
          <w:lang w:val="en-US"/>
        </w:rPr>
      </w:pPr>
    </w:p>
    <w:p w14:paraId="76D47967" w14:textId="50752402" w:rsidR="00AF3F03" w:rsidRPr="0066437C" w:rsidRDefault="00AF3F03" w:rsidP="348DFE48">
      <w:pPr>
        <w:pStyle w:val="BodyText"/>
        <w:spacing w:before="0" w:after="0"/>
        <w:contextualSpacing/>
        <w:rPr>
          <w:rFonts w:asciiTheme="minorHAnsi" w:hAnsiTheme="minorHAnsi" w:cstheme="minorHAnsi"/>
          <w:b/>
          <w:bCs/>
          <w:sz w:val="24"/>
          <w:szCs w:val="24"/>
        </w:rPr>
      </w:pPr>
    </w:p>
    <w:p w14:paraId="06FA0076" w14:textId="77777777" w:rsidR="004F1DE6" w:rsidRPr="0066437C" w:rsidRDefault="004F1DE6">
      <w:pPr>
        <w:tabs>
          <w:tab w:val="clear" w:pos="2842"/>
        </w:tabs>
        <w:spacing w:before="0" w:after="0"/>
        <w:rPr>
          <w:rFonts w:asciiTheme="minorHAnsi" w:hAnsiTheme="minorHAnsi" w:cstheme="minorHAnsi"/>
          <w:b/>
          <w:bCs/>
          <w:sz w:val="24"/>
          <w:lang w:val="en-US"/>
        </w:rPr>
      </w:pPr>
      <w:r w:rsidRPr="0066437C">
        <w:rPr>
          <w:rFonts w:asciiTheme="minorHAnsi" w:hAnsiTheme="minorHAnsi" w:cstheme="minorHAnsi"/>
          <w:b/>
          <w:bCs/>
          <w:sz w:val="24"/>
        </w:rPr>
        <w:br w:type="page"/>
      </w:r>
    </w:p>
    <w:p w14:paraId="6016F19B" w14:textId="0AA56AAC" w:rsidR="006935DA" w:rsidRPr="0066437C" w:rsidRDefault="00400E67" w:rsidP="1AFAF897">
      <w:pPr>
        <w:pStyle w:val="BodyText"/>
        <w:ind w:left="0"/>
        <w:contextualSpacing/>
        <w:rPr>
          <w:rFonts w:asciiTheme="minorHAnsi" w:hAnsiTheme="minorHAnsi" w:cstheme="minorHAnsi"/>
          <w:sz w:val="24"/>
          <w:szCs w:val="24"/>
        </w:rPr>
      </w:pPr>
      <w:r w:rsidRPr="0066437C">
        <w:rPr>
          <w:rFonts w:asciiTheme="minorHAnsi" w:hAnsiTheme="minorHAnsi" w:cstheme="minorHAnsi"/>
          <w:b/>
          <w:bCs/>
          <w:sz w:val="24"/>
          <w:szCs w:val="24"/>
        </w:rPr>
        <w:lastRenderedPageBreak/>
        <w:t>Process Overview:</w:t>
      </w:r>
      <w:r w:rsidR="00D52206" w:rsidRPr="0066437C">
        <w:rPr>
          <w:rFonts w:asciiTheme="minorHAnsi" w:hAnsiTheme="minorHAnsi" w:cstheme="minorHAnsi"/>
        </w:rPr>
        <w:t xml:space="preserve"> </w:t>
      </w:r>
      <w:r w:rsidR="00CC1A91" w:rsidRPr="0066437C">
        <w:rPr>
          <w:rFonts w:asciiTheme="minorHAnsi" w:hAnsiTheme="minorHAnsi" w:cstheme="minorHAnsi"/>
        </w:rPr>
        <w:fldChar w:fldCharType="begin"/>
      </w:r>
      <w:r w:rsidR="00CC1A91" w:rsidRPr="0066437C">
        <w:rPr>
          <w:rFonts w:asciiTheme="minorHAnsi" w:hAnsiTheme="minorHAnsi" w:cstheme="minorHAnsi"/>
        </w:rPr>
        <w:instrText xml:space="preserve"> INCLUDEPICTURE "https://documents.lucid.app/documents/b3f9b374-8f2a-4287-a835-0fb1486413e5/pages/0_0?a=341&amp;x=-678&amp;y=-192&amp;w=2010&amp;h=742&amp;store=1&amp;accept=image%2F*&amp;auth=LCA%20258354a5df3bb4c397db9290c01df5fb292ef5a7bce73362aaa4c8c3739787f0-ts%3D1722960781" \* MERGEFORMATINET </w:instrText>
      </w:r>
      <w:r w:rsidR="00CC1A91" w:rsidRPr="0066437C">
        <w:rPr>
          <w:rFonts w:asciiTheme="minorHAnsi" w:hAnsiTheme="minorHAnsi" w:cstheme="minorHAnsi"/>
        </w:rPr>
        <w:fldChar w:fldCharType="separate"/>
      </w:r>
      <w:r w:rsidR="00CC1A91" w:rsidRPr="0066437C">
        <w:rPr>
          <w:rFonts w:asciiTheme="minorHAnsi" w:hAnsiTheme="minorHAnsi" w:cstheme="minorHAnsi"/>
        </w:rPr>
        <w:fldChar w:fldCharType="end"/>
      </w:r>
    </w:p>
    <w:p w14:paraId="04EDDD12" w14:textId="4D2C8F98" w:rsidR="00400E67" w:rsidRPr="0066437C" w:rsidRDefault="0066437C" w:rsidP="1F642450">
      <w:pPr>
        <w:pStyle w:val="BodyText"/>
        <w:ind w:left="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[Insert Lucid Chart Diagram here]</w:t>
      </w:r>
    </w:p>
    <w:p w14:paraId="5FB489EF" w14:textId="6D5DDCD3" w:rsidR="285383AB" w:rsidRPr="0066437C" w:rsidRDefault="285383AB" w:rsidP="1F642450">
      <w:pPr>
        <w:pStyle w:val="BodyText"/>
        <w:spacing w:before="0" w:after="0"/>
        <w:ind w:left="0"/>
        <w:contextualSpacing/>
        <w:rPr>
          <w:rFonts w:asciiTheme="minorHAnsi" w:hAnsiTheme="minorHAnsi" w:cstheme="minorHAnsi"/>
        </w:rPr>
      </w:pPr>
    </w:p>
    <w:p w14:paraId="031AA3DF" w14:textId="4C9FBA87" w:rsidR="00486F84" w:rsidRPr="0066437C" w:rsidRDefault="00FC116A" w:rsidP="764722E0">
      <w:pPr>
        <w:pStyle w:val="BodyText"/>
        <w:spacing w:before="0" w:after="0"/>
        <w:ind w:left="0"/>
        <w:contextualSpacing/>
        <w:rPr>
          <w:rFonts w:asciiTheme="minorHAnsi" w:hAnsiTheme="minorHAnsi" w:cstheme="minorHAnsi"/>
          <w:sz w:val="24"/>
          <w:szCs w:val="24"/>
        </w:rPr>
      </w:pPr>
      <w:r w:rsidRPr="0066437C">
        <w:rPr>
          <w:rFonts w:asciiTheme="minorHAnsi" w:hAnsiTheme="minorHAnsi" w:cstheme="minorHAnsi"/>
          <w:b/>
          <w:bCs/>
          <w:sz w:val="24"/>
          <w:szCs w:val="24"/>
        </w:rPr>
        <w:t>Scope and</w:t>
      </w:r>
      <w:r w:rsidR="00FD70BE" w:rsidRPr="0066437C">
        <w:rPr>
          <w:rFonts w:asciiTheme="minorHAnsi" w:hAnsiTheme="minorHAnsi" w:cstheme="minorHAnsi"/>
          <w:b/>
          <w:bCs/>
          <w:sz w:val="24"/>
          <w:szCs w:val="24"/>
        </w:rPr>
        <w:t xml:space="preserve"> Deliverables</w:t>
      </w:r>
      <w:r w:rsidR="00920245" w:rsidRPr="0066437C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01E2FD02" w14:textId="7C164BE7" w:rsidR="008857D8" w:rsidRPr="008857D8" w:rsidRDefault="008857D8" w:rsidP="008857D8">
      <w:pPr>
        <w:pStyle w:val="BodyText"/>
        <w:numPr>
          <w:ilvl w:val="0"/>
          <w:numId w:val="34"/>
        </w:numPr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Project Management: creation of a project plan, UAT test cases, and cutover plan in Ethos SmartSheet.</w:t>
      </w:r>
    </w:p>
    <w:p w14:paraId="0C10DD04" w14:textId="40010189" w:rsidR="00486F84" w:rsidRPr="0066437C" w:rsidRDefault="00BF12D9" w:rsidP="00FA60E5">
      <w:pPr>
        <w:pStyle w:val="BodyText"/>
        <w:numPr>
          <w:ilvl w:val="0"/>
          <w:numId w:val="34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66437C">
        <w:rPr>
          <w:rFonts w:asciiTheme="minorHAnsi" w:hAnsiTheme="minorHAnsi" w:cstheme="minorHAnsi"/>
          <w:sz w:val="22"/>
          <w:szCs w:val="22"/>
        </w:rPr>
        <w:t>Documentation</w:t>
      </w:r>
      <w:r w:rsidR="00374860" w:rsidRPr="0066437C">
        <w:rPr>
          <w:rFonts w:asciiTheme="minorHAnsi" w:hAnsiTheme="minorHAnsi" w:cstheme="minorHAnsi"/>
          <w:sz w:val="22"/>
          <w:szCs w:val="22"/>
        </w:rPr>
        <w:t xml:space="preserve">: </w:t>
      </w:r>
      <w:r w:rsidR="00A60D4B">
        <w:rPr>
          <w:rFonts w:asciiTheme="minorHAnsi" w:hAnsiTheme="minorHAnsi" w:cstheme="minorHAnsi"/>
          <w:sz w:val="22"/>
          <w:szCs w:val="22"/>
        </w:rPr>
        <w:t>a detailed document conveying functional and technical design concepts and transaction architecture.</w:t>
      </w:r>
    </w:p>
    <w:p w14:paraId="71A5B0EF" w14:textId="0E3B216C" w:rsidR="00FA60E5" w:rsidRPr="0066437C" w:rsidRDefault="00FA60E5" w:rsidP="0003244D">
      <w:pPr>
        <w:pStyle w:val="BodyText"/>
        <w:numPr>
          <w:ilvl w:val="0"/>
          <w:numId w:val="34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66437C">
        <w:rPr>
          <w:rFonts w:asciiTheme="minorHAnsi" w:hAnsiTheme="minorHAnsi" w:cstheme="minorHAnsi"/>
          <w:sz w:val="22"/>
          <w:szCs w:val="22"/>
        </w:rPr>
        <w:t>Configuration:</w:t>
      </w:r>
    </w:p>
    <w:p w14:paraId="0A1AB822" w14:textId="33843302" w:rsidR="00252C30" w:rsidRPr="0066437C" w:rsidRDefault="00252C30" w:rsidP="0003244D">
      <w:pPr>
        <w:pStyle w:val="BodyText"/>
        <w:numPr>
          <w:ilvl w:val="0"/>
          <w:numId w:val="34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66437C">
        <w:rPr>
          <w:rFonts w:asciiTheme="minorHAnsi" w:hAnsiTheme="minorHAnsi" w:cstheme="minorHAnsi"/>
          <w:sz w:val="22"/>
          <w:szCs w:val="22"/>
        </w:rPr>
        <w:t>Development:</w:t>
      </w:r>
    </w:p>
    <w:p w14:paraId="38E5E3FA" w14:textId="19475AA0" w:rsidR="00DA23A9" w:rsidRPr="0066437C" w:rsidRDefault="00243D85" w:rsidP="00DA23A9">
      <w:pPr>
        <w:pStyle w:val="BodyText"/>
        <w:numPr>
          <w:ilvl w:val="0"/>
          <w:numId w:val="34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66437C">
        <w:rPr>
          <w:rFonts w:asciiTheme="minorHAnsi" w:hAnsiTheme="minorHAnsi" w:cstheme="minorHAnsi"/>
          <w:sz w:val="22"/>
          <w:szCs w:val="22"/>
        </w:rPr>
        <w:t>Enhancement Walk Through: demonstration of enhancement to</w:t>
      </w:r>
      <w:r w:rsidR="008650CC" w:rsidRPr="0066437C">
        <w:rPr>
          <w:rFonts w:asciiTheme="minorHAnsi" w:hAnsiTheme="minorHAnsi" w:cstheme="minorHAnsi"/>
          <w:sz w:val="22"/>
          <w:szCs w:val="22"/>
        </w:rPr>
        <w:t xml:space="preserve"> client.</w:t>
      </w:r>
    </w:p>
    <w:p w14:paraId="7A38A5B0" w14:textId="0247B5FC" w:rsidR="00506D77" w:rsidRPr="0066437C" w:rsidRDefault="00506D77" w:rsidP="00DA23A9">
      <w:pPr>
        <w:pStyle w:val="BodyText"/>
        <w:numPr>
          <w:ilvl w:val="0"/>
          <w:numId w:val="34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66437C">
        <w:rPr>
          <w:rFonts w:asciiTheme="minorHAnsi" w:hAnsiTheme="minorHAnsi" w:cstheme="minorHAnsi"/>
          <w:sz w:val="22"/>
          <w:szCs w:val="22"/>
        </w:rPr>
        <w:t xml:space="preserve">UAT Updates: supporting client through end-user enablement. This includes minor script </w:t>
      </w:r>
      <w:r w:rsidR="004502CA" w:rsidRPr="0066437C">
        <w:rPr>
          <w:rFonts w:asciiTheme="minorHAnsi" w:hAnsiTheme="minorHAnsi" w:cstheme="minorHAnsi"/>
          <w:sz w:val="22"/>
          <w:szCs w:val="22"/>
        </w:rPr>
        <w:t xml:space="preserve">and configuration </w:t>
      </w:r>
      <w:r w:rsidRPr="0066437C">
        <w:rPr>
          <w:rFonts w:asciiTheme="minorHAnsi" w:hAnsiTheme="minorHAnsi" w:cstheme="minorHAnsi"/>
          <w:sz w:val="22"/>
          <w:szCs w:val="22"/>
        </w:rPr>
        <w:t>updates per end-user feedback.</w:t>
      </w:r>
    </w:p>
    <w:p w14:paraId="427136E6" w14:textId="7D425E8A" w:rsidR="004D2807" w:rsidRPr="0066437C" w:rsidRDefault="00DC28C2" w:rsidP="004D2807">
      <w:pPr>
        <w:pStyle w:val="BodyText"/>
        <w:numPr>
          <w:ilvl w:val="0"/>
          <w:numId w:val="34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66437C">
        <w:rPr>
          <w:rFonts w:asciiTheme="minorHAnsi" w:hAnsiTheme="minorHAnsi" w:cstheme="minorHAnsi"/>
          <w:sz w:val="22"/>
          <w:szCs w:val="22"/>
        </w:rPr>
        <w:t xml:space="preserve">Cutover &amp; Support: upon the client’s approval, the enhancement will be migrated to production, deployed, and supported </w:t>
      </w:r>
      <w:r w:rsidR="00A0343B" w:rsidRPr="0066437C">
        <w:rPr>
          <w:rFonts w:asciiTheme="minorHAnsi" w:hAnsiTheme="minorHAnsi" w:cstheme="minorHAnsi"/>
          <w:sz w:val="22"/>
          <w:szCs w:val="22"/>
        </w:rPr>
        <w:t xml:space="preserve">through </w:t>
      </w:r>
      <w:r w:rsidR="00EF05E8" w:rsidRPr="0066437C">
        <w:rPr>
          <w:rFonts w:asciiTheme="minorHAnsi" w:hAnsiTheme="minorHAnsi" w:cstheme="minorHAnsi"/>
          <w:sz w:val="22"/>
          <w:szCs w:val="22"/>
        </w:rPr>
        <w:t>two weeks.</w:t>
      </w:r>
    </w:p>
    <w:p w14:paraId="2CA6BB40" w14:textId="77777777" w:rsidR="0066437C" w:rsidRPr="0066437C" w:rsidRDefault="0066437C" w:rsidP="008D6A67">
      <w:pPr>
        <w:pStyle w:val="BodyText"/>
        <w:ind w:left="0"/>
        <w:contextualSpacing/>
        <w:rPr>
          <w:rFonts w:asciiTheme="minorHAnsi" w:hAnsiTheme="minorHAnsi" w:cstheme="minorHAnsi"/>
          <w:b/>
          <w:bCs/>
          <w:sz w:val="24"/>
          <w:szCs w:val="24"/>
        </w:rPr>
      </w:pPr>
    </w:p>
    <w:p w14:paraId="71B052A3" w14:textId="51496718" w:rsidR="00302446" w:rsidRDefault="00302446">
      <w:pPr>
        <w:tabs>
          <w:tab w:val="clear" w:pos="2842"/>
        </w:tabs>
        <w:spacing w:before="0" w:after="0"/>
        <w:rPr>
          <w:rFonts w:asciiTheme="minorHAnsi" w:hAnsiTheme="minorHAnsi" w:cstheme="minorHAnsi"/>
          <w:b/>
          <w:bCs/>
          <w:sz w:val="24"/>
        </w:rPr>
      </w:pPr>
      <w:r>
        <w:rPr>
          <w:rFonts w:asciiTheme="minorHAnsi" w:hAnsiTheme="minorHAnsi" w:cstheme="minorHAnsi"/>
          <w:b/>
          <w:bCs/>
          <w:sz w:val="24"/>
        </w:rPr>
        <w:br w:type="page"/>
      </w:r>
    </w:p>
    <w:p w14:paraId="0804D219" w14:textId="77777777" w:rsidR="0066437C" w:rsidRPr="0066437C" w:rsidRDefault="0066437C">
      <w:pPr>
        <w:tabs>
          <w:tab w:val="clear" w:pos="2842"/>
        </w:tabs>
        <w:spacing w:before="0" w:after="0"/>
        <w:rPr>
          <w:rFonts w:asciiTheme="minorHAnsi" w:hAnsiTheme="minorHAnsi" w:cstheme="minorHAnsi"/>
          <w:b/>
          <w:bCs/>
          <w:sz w:val="24"/>
          <w:lang w:val="en-US"/>
        </w:rPr>
      </w:pPr>
    </w:p>
    <w:p w14:paraId="48DFBD87" w14:textId="136A57A0" w:rsidR="005126BA" w:rsidRPr="0066437C" w:rsidRDefault="00EC1AA8" w:rsidP="008D6A67">
      <w:pPr>
        <w:pStyle w:val="BodyText"/>
        <w:ind w:left="0"/>
        <w:contextualSpacing/>
        <w:rPr>
          <w:rFonts w:asciiTheme="minorHAnsi" w:hAnsiTheme="minorHAnsi" w:cstheme="minorHAnsi"/>
          <w:sz w:val="24"/>
          <w:szCs w:val="24"/>
        </w:rPr>
      </w:pPr>
      <w:r w:rsidRPr="0066437C">
        <w:rPr>
          <w:rFonts w:asciiTheme="minorHAnsi" w:hAnsiTheme="minorHAnsi" w:cstheme="minorHAnsi"/>
          <w:b/>
          <w:bCs/>
          <w:sz w:val="24"/>
          <w:szCs w:val="24"/>
        </w:rPr>
        <w:t xml:space="preserve">Estimated </w:t>
      </w:r>
      <w:r w:rsidR="001020A4" w:rsidRPr="0066437C">
        <w:rPr>
          <w:rFonts w:asciiTheme="minorHAnsi" w:hAnsiTheme="minorHAnsi" w:cstheme="minorHAnsi"/>
          <w:b/>
          <w:bCs/>
          <w:sz w:val="24"/>
          <w:szCs w:val="24"/>
        </w:rPr>
        <w:t>Fees and Billing:</w:t>
      </w:r>
    </w:p>
    <w:p w14:paraId="2D86760E" w14:textId="0FB3F06F" w:rsidR="00710F96" w:rsidRPr="0066437C" w:rsidRDefault="00B41CEC" w:rsidP="1AFAF897">
      <w:pPr>
        <w:pStyle w:val="BodyText"/>
        <w:ind w:left="0"/>
        <w:contextualSpacing/>
        <w:rPr>
          <w:rFonts w:asciiTheme="minorHAnsi" w:hAnsiTheme="minorHAnsi" w:cstheme="minorHAnsi"/>
          <w:sz w:val="22"/>
          <w:szCs w:val="22"/>
        </w:rPr>
      </w:pPr>
      <w:r w:rsidRPr="0066437C">
        <w:rPr>
          <w:rFonts w:asciiTheme="minorHAnsi" w:hAnsiTheme="minorHAnsi" w:cstheme="minorHAnsi"/>
          <w:sz w:val="22"/>
          <w:szCs w:val="22"/>
        </w:rPr>
        <w:t>Ethos is estimating a total of</w:t>
      </w:r>
      <w:r w:rsidR="00D63524" w:rsidRPr="0066437C">
        <w:rPr>
          <w:rFonts w:asciiTheme="minorHAnsi" w:hAnsiTheme="minorHAnsi" w:cstheme="minorHAnsi"/>
          <w:sz w:val="22"/>
          <w:szCs w:val="22"/>
        </w:rPr>
        <w:t xml:space="preserve"> </w:t>
      </w:r>
      <w:r w:rsidR="004D2807" w:rsidRPr="0066437C">
        <w:rPr>
          <w:rFonts w:asciiTheme="minorHAnsi" w:hAnsiTheme="minorHAnsi" w:cstheme="minorHAnsi"/>
          <w:sz w:val="22"/>
          <w:szCs w:val="22"/>
        </w:rPr>
        <w:t>X</w:t>
      </w:r>
      <w:r w:rsidR="006C2675" w:rsidRPr="0066437C">
        <w:rPr>
          <w:rFonts w:asciiTheme="minorHAnsi" w:hAnsiTheme="minorHAnsi" w:cstheme="minorHAnsi"/>
          <w:sz w:val="22"/>
          <w:szCs w:val="22"/>
        </w:rPr>
        <w:t xml:space="preserve"> </w:t>
      </w:r>
      <w:r w:rsidRPr="0066437C">
        <w:rPr>
          <w:rFonts w:asciiTheme="minorHAnsi" w:hAnsiTheme="minorHAnsi" w:cstheme="minorHAnsi"/>
          <w:sz w:val="22"/>
          <w:szCs w:val="22"/>
        </w:rPr>
        <w:t>hours to design</w:t>
      </w:r>
      <w:r w:rsidR="00A0343B" w:rsidRPr="0066437C">
        <w:rPr>
          <w:rFonts w:asciiTheme="minorHAnsi" w:hAnsiTheme="minorHAnsi" w:cstheme="minorHAnsi"/>
          <w:sz w:val="22"/>
          <w:szCs w:val="22"/>
        </w:rPr>
        <w:t>, configure</w:t>
      </w:r>
      <w:r w:rsidRPr="0066437C">
        <w:rPr>
          <w:rFonts w:asciiTheme="minorHAnsi" w:hAnsiTheme="minorHAnsi" w:cstheme="minorHAnsi"/>
          <w:sz w:val="22"/>
          <w:szCs w:val="22"/>
        </w:rPr>
        <w:t xml:space="preserve">, develop, and </w:t>
      </w:r>
      <w:r w:rsidR="00A0343B" w:rsidRPr="0066437C">
        <w:rPr>
          <w:rFonts w:asciiTheme="minorHAnsi" w:hAnsiTheme="minorHAnsi" w:cstheme="minorHAnsi"/>
          <w:sz w:val="22"/>
          <w:szCs w:val="22"/>
        </w:rPr>
        <w:t>support</w:t>
      </w:r>
      <w:r w:rsidRPr="0066437C">
        <w:rPr>
          <w:rFonts w:asciiTheme="minorHAnsi" w:hAnsiTheme="minorHAnsi" w:cstheme="minorHAnsi"/>
          <w:sz w:val="22"/>
          <w:szCs w:val="22"/>
        </w:rPr>
        <w:t xml:space="preserve"> this enhancement. </w:t>
      </w:r>
      <w:r w:rsidR="00710F96" w:rsidRPr="0066437C">
        <w:rPr>
          <w:rFonts w:asciiTheme="minorHAnsi" w:hAnsiTheme="minorHAnsi" w:cstheme="minorHAnsi"/>
          <w:sz w:val="22"/>
          <w:szCs w:val="22"/>
        </w:rPr>
        <w:t xml:space="preserve">The standard </w:t>
      </w:r>
      <w:r w:rsidR="005A5C71" w:rsidRPr="0066437C">
        <w:rPr>
          <w:rFonts w:asciiTheme="minorHAnsi" w:hAnsiTheme="minorHAnsi" w:cstheme="minorHAnsi"/>
          <w:sz w:val="22"/>
          <w:szCs w:val="22"/>
        </w:rPr>
        <w:t>project rate of $</w:t>
      </w:r>
      <w:r w:rsidR="0077183B" w:rsidRPr="0066437C">
        <w:rPr>
          <w:rFonts w:asciiTheme="minorHAnsi" w:hAnsiTheme="minorHAnsi" w:cstheme="minorHAnsi"/>
          <w:sz w:val="22"/>
          <w:szCs w:val="22"/>
        </w:rPr>
        <w:t>225</w:t>
      </w:r>
      <w:r w:rsidR="005A5C71" w:rsidRPr="0066437C">
        <w:rPr>
          <w:rFonts w:asciiTheme="minorHAnsi" w:hAnsiTheme="minorHAnsi" w:cstheme="minorHAnsi"/>
          <w:sz w:val="22"/>
          <w:szCs w:val="22"/>
        </w:rPr>
        <w:t>.00</w:t>
      </w:r>
      <w:r w:rsidR="000F3416" w:rsidRPr="0066437C">
        <w:rPr>
          <w:rFonts w:asciiTheme="minorHAnsi" w:hAnsiTheme="minorHAnsi" w:cstheme="minorHAnsi"/>
          <w:sz w:val="22"/>
          <w:szCs w:val="22"/>
        </w:rPr>
        <w:t xml:space="preserve"> per hour </w:t>
      </w:r>
      <w:r w:rsidR="005A5C71" w:rsidRPr="0066437C">
        <w:rPr>
          <w:rFonts w:asciiTheme="minorHAnsi" w:hAnsiTheme="minorHAnsi" w:cstheme="minorHAnsi"/>
          <w:sz w:val="22"/>
          <w:szCs w:val="22"/>
        </w:rPr>
        <w:t>has been applied</w:t>
      </w:r>
      <w:r w:rsidR="000F3416" w:rsidRPr="0066437C">
        <w:rPr>
          <w:rFonts w:asciiTheme="minorHAnsi" w:hAnsiTheme="minorHAnsi" w:cstheme="minorHAnsi"/>
          <w:sz w:val="22"/>
          <w:szCs w:val="22"/>
        </w:rPr>
        <w:t>.</w:t>
      </w:r>
      <w:r w:rsidR="00D22CE3" w:rsidRPr="0066437C">
        <w:rPr>
          <w:rFonts w:asciiTheme="minorHAnsi" w:hAnsiTheme="minorHAnsi" w:cstheme="minorHAnsi"/>
          <w:sz w:val="22"/>
          <w:szCs w:val="22"/>
        </w:rPr>
        <w:t xml:space="preserve"> Estimate details can be found in </w:t>
      </w:r>
      <w:r w:rsidR="00B96EA3" w:rsidRPr="0066437C">
        <w:rPr>
          <w:rFonts w:asciiTheme="minorHAnsi" w:hAnsiTheme="minorHAnsi" w:cstheme="minorHAnsi"/>
          <w:sz w:val="22"/>
          <w:szCs w:val="22"/>
        </w:rPr>
        <w:t>the table</w:t>
      </w:r>
      <w:r w:rsidR="00D22CE3" w:rsidRPr="0066437C">
        <w:rPr>
          <w:rFonts w:asciiTheme="minorHAnsi" w:hAnsiTheme="minorHAnsi" w:cstheme="minorHAnsi"/>
          <w:sz w:val="22"/>
          <w:szCs w:val="22"/>
        </w:rPr>
        <w:t xml:space="preserve"> below.</w:t>
      </w:r>
    </w:p>
    <w:p w14:paraId="1F60D971" w14:textId="77777777" w:rsidR="00B16A91" w:rsidRPr="0066437C" w:rsidRDefault="00B16A91" w:rsidP="4C1E0943">
      <w:pPr>
        <w:pStyle w:val="BodyText"/>
        <w:ind w:left="0"/>
        <w:contextualSpacing/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6702"/>
        <w:gridCol w:w="1533"/>
      </w:tblGrid>
      <w:tr w:rsidR="7F0132FF" w:rsidRPr="0066437C" w14:paraId="088522CD" w14:textId="77777777" w:rsidTr="7F0132FF">
        <w:trPr>
          <w:trHeight w:val="315"/>
        </w:trPr>
        <w:tc>
          <w:tcPr>
            <w:tcW w:w="670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bottom"/>
          </w:tcPr>
          <w:p w14:paraId="1739CE35" w14:textId="772C50BB" w:rsidR="7F0132FF" w:rsidRPr="0066437C" w:rsidRDefault="7F0132FF" w:rsidP="7F0132FF">
            <w:pPr>
              <w:spacing w:before="0" w:after="0"/>
              <w:rPr>
                <w:rFonts w:asciiTheme="minorHAnsi" w:hAnsiTheme="minorHAnsi" w:cstheme="minorHAnsi"/>
              </w:rPr>
            </w:pPr>
            <w:r w:rsidRPr="0066437C">
              <w:rPr>
                <w:rFonts w:asciiTheme="minorHAnsi" w:eastAsia="Aptos Narrow" w:hAnsiTheme="minorHAnsi" w:cstheme="minorHAnsi"/>
                <w:b/>
                <w:bCs/>
                <w:color w:val="FFFFFF" w:themeColor="background1"/>
                <w:sz w:val="24"/>
              </w:rPr>
              <w:t>Estimated Hours and Fees</w:t>
            </w:r>
          </w:p>
        </w:tc>
        <w:tc>
          <w:tcPr>
            <w:tcW w:w="153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bottom"/>
          </w:tcPr>
          <w:p w14:paraId="37613F74" w14:textId="7A747611" w:rsidR="7F0132FF" w:rsidRPr="0066437C" w:rsidRDefault="7F0132FF">
            <w:pPr>
              <w:rPr>
                <w:rFonts w:asciiTheme="minorHAnsi" w:hAnsiTheme="minorHAnsi" w:cstheme="minorHAnsi"/>
              </w:rPr>
            </w:pPr>
          </w:p>
        </w:tc>
      </w:tr>
      <w:tr w:rsidR="7F0132FF" w:rsidRPr="0066437C" w14:paraId="3053A3C7" w14:textId="77777777" w:rsidTr="7F0132FF">
        <w:trPr>
          <w:trHeight w:val="315"/>
        </w:trPr>
        <w:tc>
          <w:tcPr>
            <w:tcW w:w="67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645A5DFA" w14:textId="448CA960" w:rsidR="7F0132FF" w:rsidRPr="0066437C" w:rsidRDefault="7F0132FF" w:rsidP="7F0132FF">
            <w:pPr>
              <w:spacing w:before="0" w:after="0"/>
              <w:rPr>
                <w:rFonts w:asciiTheme="minorHAnsi" w:hAnsiTheme="minorHAnsi" w:cstheme="minorHAnsi"/>
              </w:rPr>
            </w:pPr>
            <w:r w:rsidRPr="0066437C">
              <w:rPr>
                <w:rFonts w:asciiTheme="minorHAnsi" w:eastAsia="Aptos Narrow" w:hAnsiTheme="minorHAnsi" w:cstheme="minorHAnsi"/>
                <w:b/>
                <w:bCs/>
                <w:color w:val="000000" w:themeColor="text1"/>
                <w:sz w:val="24"/>
              </w:rPr>
              <w:t>Phase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E8E8E8"/>
            <w:tcMar>
              <w:top w:w="15" w:type="dxa"/>
              <w:left w:w="15" w:type="dxa"/>
              <w:right w:w="15" w:type="dxa"/>
            </w:tcMar>
            <w:vAlign w:val="bottom"/>
          </w:tcPr>
          <w:p w14:paraId="32AEE2C4" w14:textId="79546D1A" w:rsidR="7F0132FF" w:rsidRPr="0066437C" w:rsidRDefault="7F0132FF" w:rsidP="7F0132FF">
            <w:pPr>
              <w:spacing w:before="0" w:after="0"/>
              <w:rPr>
                <w:rFonts w:asciiTheme="minorHAnsi" w:hAnsiTheme="minorHAnsi" w:cstheme="minorHAnsi"/>
              </w:rPr>
            </w:pPr>
            <w:r w:rsidRPr="0066437C">
              <w:rPr>
                <w:rFonts w:asciiTheme="minorHAnsi" w:eastAsia="Aptos Narrow" w:hAnsiTheme="minorHAnsi" w:cstheme="minorHAnsi"/>
                <w:b/>
                <w:bCs/>
                <w:color w:val="000000" w:themeColor="text1"/>
                <w:sz w:val="24"/>
              </w:rPr>
              <w:t>Total</w:t>
            </w:r>
          </w:p>
        </w:tc>
      </w:tr>
      <w:tr w:rsidR="7F0132FF" w:rsidRPr="0066437C" w14:paraId="0C919736" w14:textId="77777777" w:rsidTr="7F0132FF">
        <w:trPr>
          <w:trHeight w:val="315"/>
        </w:trPr>
        <w:tc>
          <w:tcPr>
            <w:tcW w:w="67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tcMar>
              <w:top w:w="15" w:type="dxa"/>
              <w:left w:w="15" w:type="dxa"/>
              <w:right w:w="15" w:type="dxa"/>
            </w:tcMar>
            <w:vAlign w:val="bottom"/>
          </w:tcPr>
          <w:p w14:paraId="7B5C52D0" w14:textId="61EA7B81" w:rsidR="7F0132FF" w:rsidRPr="0066437C" w:rsidRDefault="7F0132FF" w:rsidP="7F0132FF">
            <w:pPr>
              <w:spacing w:before="0" w:after="0"/>
              <w:rPr>
                <w:rFonts w:asciiTheme="minorHAnsi" w:hAnsiTheme="minorHAnsi" w:cstheme="minorHAnsi"/>
              </w:rPr>
            </w:pPr>
            <w:r w:rsidRPr="0066437C">
              <w:rPr>
                <w:rFonts w:asciiTheme="minorHAnsi" w:eastAsia="Aptos Narrow" w:hAnsiTheme="minorHAnsi" w:cstheme="minorHAnsi"/>
                <w:b/>
                <w:bCs/>
                <w:color w:val="000000" w:themeColor="text1"/>
                <w:sz w:val="24"/>
              </w:rPr>
              <w:t>Design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74546A6" w14:textId="7307ECCE" w:rsidR="7F0132FF" w:rsidRPr="0066437C" w:rsidRDefault="004D2807" w:rsidP="7F0132FF">
            <w:pPr>
              <w:spacing w:before="0" w:after="0"/>
              <w:jc w:val="right"/>
              <w:rPr>
                <w:rFonts w:asciiTheme="minorHAnsi" w:hAnsiTheme="minorHAnsi" w:cstheme="minorHAnsi"/>
              </w:rPr>
            </w:pPr>
            <w:r w:rsidRPr="0066437C">
              <w:rPr>
                <w:rFonts w:asciiTheme="minorHAnsi" w:hAnsiTheme="minorHAnsi" w:cstheme="minorHAnsi"/>
              </w:rPr>
              <w:t>X</w:t>
            </w:r>
          </w:p>
        </w:tc>
      </w:tr>
      <w:tr w:rsidR="7F0132FF" w:rsidRPr="0066437C" w14:paraId="038FFB3E" w14:textId="77777777" w:rsidTr="7F0132FF">
        <w:trPr>
          <w:trHeight w:val="315"/>
        </w:trPr>
        <w:tc>
          <w:tcPr>
            <w:tcW w:w="67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tcMar>
              <w:top w:w="15" w:type="dxa"/>
              <w:left w:w="15" w:type="dxa"/>
              <w:right w:w="15" w:type="dxa"/>
            </w:tcMar>
            <w:vAlign w:val="bottom"/>
          </w:tcPr>
          <w:p w14:paraId="48074BF7" w14:textId="3912A594" w:rsidR="7F0132FF" w:rsidRPr="0066437C" w:rsidRDefault="7F0132FF" w:rsidP="7F0132FF">
            <w:pPr>
              <w:spacing w:before="0" w:after="0"/>
              <w:rPr>
                <w:rFonts w:asciiTheme="minorHAnsi" w:hAnsiTheme="minorHAnsi" w:cstheme="minorHAnsi"/>
              </w:rPr>
            </w:pPr>
            <w:r w:rsidRPr="0066437C">
              <w:rPr>
                <w:rFonts w:asciiTheme="minorHAnsi" w:eastAsia="Aptos Narrow" w:hAnsiTheme="minorHAnsi" w:cstheme="minorHAnsi"/>
                <w:b/>
                <w:bCs/>
                <w:color w:val="000000" w:themeColor="text1"/>
                <w:sz w:val="24"/>
              </w:rPr>
              <w:t>Configuration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66F5A40" w14:textId="01F0D984" w:rsidR="7F0132FF" w:rsidRPr="0066437C" w:rsidRDefault="004D2807" w:rsidP="7F0132FF">
            <w:pPr>
              <w:spacing w:before="0" w:after="0"/>
              <w:jc w:val="right"/>
              <w:rPr>
                <w:rFonts w:asciiTheme="minorHAnsi" w:hAnsiTheme="minorHAnsi" w:cstheme="minorHAnsi"/>
              </w:rPr>
            </w:pPr>
            <w:r w:rsidRPr="0066437C">
              <w:rPr>
                <w:rFonts w:asciiTheme="minorHAnsi" w:hAnsiTheme="minorHAnsi" w:cstheme="minorHAnsi"/>
              </w:rPr>
              <w:t>X</w:t>
            </w:r>
          </w:p>
        </w:tc>
      </w:tr>
      <w:tr w:rsidR="7F0132FF" w:rsidRPr="0066437C" w14:paraId="4A999C47" w14:textId="77777777" w:rsidTr="7F0132FF">
        <w:trPr>
          <w:trHeight w:val="315"/>
        </w:trPr>
        <w:tc>
          <w:tcPr>
            <w:tcW w:w="67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tcMar>
              <w:top w:w="15" w:type="dxa"/>
              <w:left w:w="15" w:type="dxa"/>
              <w:right w:w="15" w:type="dxa"/>
            </w:tcMar>
            <w:vAlign w:val="bottom"/>
          </w:tcPr>
          <w:p w14:paraId="6FA46D96" w14:textId="3EFDB620" w:rsidR="7F0132FF" w:rsidRPr="0066437C" w:rsidRDefault="7F0132FF" w:rsidP="7F0132FF">
            <w:pPr>
              <w:spacing w:before="0" w:after="0"/>
              <w:rPr>
                <w:rFonts w:asciiTheme="minorHAnsi" w:hAnsiTheme="minorHAnsi" w:cstheme="minorHAnsi"/>
              </w:rPr>
            </w:pPr>
            <w:r w:rsidRPr="0066437C">
              <w:rPr>
                <w:rFonts w:asciiTheme="minorHAnsi" w:eastAsia="Aptos Narrow" w:hAnsiTheme="minorHAnsi" w:cstheme="minorHAnsi"/>
                <w:b/>
                <w:bCs/>
                <w:color w:val="000000" w:themeColor="text1"/>
                <w:sz w:val="24"/>
              </w:rPr>
              <w:t>Development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76FDEB1" w14:textId="2566D4CB" w:rsidR="7F0132FF" w:rsidRPr="0066437C" w:rsidRDefault="004D2807" w:rsidP="7F0132FF">
            <w:pPr>
              <w:spacing w:before="0" w:after="0"/>
              <w:jc w:val="right"/>
              <w:rPr>
                <w:rFonts w:asciiTheme="minorHAnsi" w:hAnsiTheme="minorHAnsi" w:cstheme="minorHAnsi"/>
              </w:rPr>
            </w:pPr>
            <w:r w:rsidRPr="0066437C">
              <w:rPr>
                <w:rFonts w:asciiTheme="minorHAnsi" w:hAnsiTheme="minorHAnsi" w:cstheme="minorHAnsi"/>
              </w:rPr>
              <w:t>X</w:t>
            </w:r>
          </w:p>
        </w:tc>
      </w:tr>
      <w:tr w:rsidR="7F0132FF" w:rsidRPr="0066437C" w14:paraId="5446DE9B" w14:textId="77777777" w:rsidTr="7F0132FF">
        <w:trPr>
          <w:trHeight w:val="315"/>
        </w:trPr>
        <w:tc>
          <w:tcPr>
            <w:tcW w:w="67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tcMar>
              <w:top w:w="15" w:type="dxa"/>
              <w:left w:w="15" w:type="dxa"/>
              <w:right w:w="15" w:type="dxa"/>
            </w:tcMar>
            <w:vAlign w:val="bottom"/>
          </w:tcPr>
          <w:p w14:paraId="3F29CA36" w14:textId="274265E1" w:rsidR="7F0132FF" w:rsidRPr="0066437C" w:rsidRDefault="7F0132FF" w:rsidP="7F0132FF">
            <w:pPr>
              <w:spacing w:before="0" w:after="0"/>
              <w:rPr>
                <w:rFonts w:asciiTheme="minorHAnsi" w:hAnsiTheme="minorHAnsi" w:cstheme="minorHAnsi"/>
              </w:rPr>
            </w:pPr>
            <w:r w:rsidRPr="0066437C">
              <w:rPr>
                <w:rFonts w:asciiTheme="minorHAnsi" w:eastAsia="Aptos Narrow" w:hAnsiTheme="minorHAnsi" w:cstheme="minorHAnsi"/>
                <w:b/>
                <w:bCs/>
                <w:color w:val="000000" w:themeColor="text1"/>
                <w:sz w:val="24"/>
              </w:rPr>
              <w:t>UAT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8E9E7FE" w14:textId="4A0F1528" w:rsidR="7F0132FF" w:rsidRPr="0066437C" w:rsidRDefault="004D2807" w:rsidP="7F0132FF">
            <w:pPr>
              <w:spacing w:before="0" w:after="0"/>
              <w:jc w:val="right"/>
              <w:rPr>
                <w:rFonts w:asciiTheme="minorHAnsi" w:hAnsiTheme="minorHAnsi" w:cstheme="minorHAnsi"/>
              </w:rPr>
            </w:pPr>
            <w:r w:rsidRPr="0066437C">
              <w:rPr>
                <w:rFonts w:asciiTheme="minorHAnsi" w:hAnsiTheme="minorHAnsi" w:cstheme="minorHAnsi"/>
              </w:rPr>
              <w:t>X</w:t>
            </w:r>
          </w:p>
        </w:tc>
      </w:tr>
      <w:tr w:rsidR="7F0132FF" w:rsidRPr="0066437C" w14:paraId="0DF6BE09" w14:textId="77777777" w:rsidTr="7F0132FF">
        <w:trPr>
          <w:trHeight w:val="315"/>
        </w:trPr>
        <w:tc>
          <w:tcPr>
            <w:tcW w:w="67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tcMar>
              <w:top w:w="15" w:type="dxa"/>
              <w:left w:w="15" w:type="dxa"/>
              <w:right w:w="15" w:type="dxa"/>
            </w:tcMar>
            <w:vAlign w:val="bottom"/>
          </w:tcPr>
          <w:p w14:paraId="79D8F8C4" w14:textId="4D495A98" w:rsidR="7F0132FF" w:rsidRPr="0066437C" w:rsidRDefault="7F0132FF" w:rsidP="7F0132FF">
            <w:pPr>
              <w:spacing w:before="0" w:after="0"/>
              <w:rPr>
                <w:rFonts w:asciiTheme="minorHAnsi" w:hAnsiTheme="minorHAnsi" w:cstheme="minorHAnsi"/>
              </w:rPr>
            </w:pPr>
            <w:r w:rsidRPr="0066437C">
              <w:rPr>
                <w:rFonts w:asciiTheme="minorHAnsi" w:eastAsia="Aptos Narrow" w:hAnsiTheme="minorHAnsi" w:cstheme="minorHAnsi"/>
                <w:b/>
                <w:bCs/>
                <w:color w:val="000000" w:themeColor="text1"/>
                <w:sz w:val="24"/>
              </w:rPr>
              <w:t>Training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7A960CF" w14:textId="64C69BFA" w:rsidR="7F0132FF" w:rsidRPr="0066437C" w:rsidRDefault="004D2807" w:rsidP="7F0132FF">
            <w:pPr>
              <w:spacing w:before="0" w:after="0"/>
              <w:jc w:val="right"/>
              <w:rPr>
                <w:rFonts w:asciiTheme="minorHAnsi" w:hAnsiTheme="minorHAnsi" w:cstheme="minorHAnsi"/>
              </w:rPr>
            </w:pPr>
            <w:r w:rsidRPr="0066437C">
              <w:rPr>
                <w:rFonts w:asciiTheme="minorHAnsi" w:hAnsiTheme="minorHAnsi" w:cstheme="minorHAnsi"/>
              </w:rPr>
              <w:t>X</w:t>
            </w:r>
          </w:p>
        </w:tc>
      </w:tr>
      <w:tr w:rsidR="7F0132FF" w:rsidRPr="0066437C" w14:paraId="0918CFA2" w14:textId="77777777" w:rsidTr="7F0132FF">
        <w:trPr>
          <w:trHeight w:val="315"/>
        </w:trPr>
        <w:tc>
          <w:tcPr>
            <w:tcW w:w="67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tcMar>
              <w:top w:w="15" w:type="dxa"/>
              <w:left w:w="15" w:type="dxa"/>
              <w:right w:w="15" w:type="dxa"/>
            </w:tcMar>
            <w:vAlign w:val="bottom"/>
          </w:tcPr>
          <w:p w14:paraId="00F88283" w14:textId="672D2E2B" w:rsidR="7F0132FF" w:rsidRPr="0066437C" w:rsidRDefault="7F0132FF" w:rsidP="7F0132FF">
            <w:pPr>
              <w:spacing w:before="0" w:after="0"/>
              <w:rPr>
                <w:rFonts w:asciiTheme="minorHAnsi" w:hAnsiTheme="minorHAnsi" w:cstheme="minorHAnsi"/>
              </w:rPr>
            </w:pPr>
            <w:r w:rsidRPr="0066437C">
              <w:rPr>
                <w:rFonts w:asciiTheme="minorHAnsi" w:eastAsia="Aptos Narrow" w:hAnsiTheme="minorHAnsi" w:cstheme="minorHAnsi"/>
                <w:b/>
                <w:bCs/>
                <w:color w:val="000000" w:themeColor="text1"/>
                <w:sz w:val="24"/>
              </w:rPr>
              <w:t>Cutover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2B4D077" w14:textId="5FE84E1A" w:rsidR="7F0132FF" w:rsidRPr="0066437C" w:rsidRDefault="004D2807" w:rsidP="7F0132FF">
            <w:pPr>
              <w:spacing w:before="0" w:after="0"/>
              <w:jc w:val="right"/>
              <w:rPr>
                <w:rFonts w:asciiTheme="minorHAnsi" w:hAnsiTheme="minorHAnsi" w:cstheme="minorHAnsi"/>
              </w:rPr>
            </w:pPr>
            <w:r w:rsidRPr="0066437C">
              <w:rPr>
                <w:rFonts w:asciiTheme="minorHAnsi" w:hAnsiTheme="minorHAnsi" w:cstheme="minorHAnsi"/>
              </w:rPr>
              <w:t>X</w:t>
            </w:r>
          </w:p>
        </w:tc>
      </w:tr>
      <w:tr w:rsidR="7F0132FF" w:rsidRPr="0066437C" w14:paraId="68FD621C" w14:textId="77777777" w:rsidTr="7F0132FF">
        <w:trPr>
          <w:trHeight w:val="315"/>
        </w:trPr>
        <w:tc>
          <w:tcPr>
            <w:tcW w:w="67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tcMar>
              <w:top w:w="15" w:type="dxa"/>
              <w:left w:w="15" w:type="dxa"/>
              <w:right w:w="15" w:type="dxa"/>
            </w:tcMar>
            <w:vAlign w:val="bottom"/>
          </w:tcPr>
          <w:p w14:paraId="266E6F6D" w14:textId="0022CE92" w:rsidR="7F0132FF" w:rsidRPr="0066437C" w:rsidRDefault="7F0132FF" w:rsidP="7F0132FF">
            <w:pPr>
              <w:spacing w:before="0" w:after="0"/>
              <w:rPr>
                <w:rFonts w:asciiTheme="minorHAnsi" w:hAnsiTheme="minorHAnsi" w:cstheme="minorHAnsi"/>
              </w:rPr>
            </w:pPr>
            <w:r w:rsidRPr="0066437C">
              <w:rPr>
                <w:rFonts w:asciiTheme="minorHAnsi" w:eastAsia="Aptos Narrow" w:hAnsiTheme="minorHAnsi" w:cstheme="minorHAnsi"/>
                <w:b/>
                <w:bCs/>
                <w:color w:val="000000" w:themeColor="text1"/>
                <w:sz w:val="24"/>
              </w:rPr>
              <w:t>Support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02B81D2" w14:textId="4D7A65E2" w:rsidR="7F0132FF" w:rsidRPr="0066437C" w:rsidRDefault="004D2807" w:rsidP="7F0132FF">
            <w:pPr>
              <w:spacing w:before="0" w:after="0"/>
              <w:jc w:val="right"/>
              <w:rPr>
                <w:rFonts w:asciiTheme="minorHAnsi" w:hAnsiTheme="minorHAnsi" w:cstheme="minorHAnsi"/>
              </w:rPr>
            </w:pPr>
            <w:r w:rsidRPr="0066437C">
              <w:rPr>
                <w:rFonts w:asciiTheme="minorHAnsi" w:hAnsiTheme="minorHAnsi" w:cstheme="minorHAnsi"/>
              </w:rPr>
              <w:t>X</w:t>
            </w:r>
          </w:p>
        </w:tc>
      </w:tr>
      <w:tr w:rsidR="7F0132FF" w:rsidRPr="0066437C" w14:paraId="6EB15D5A" w14:textId="77777777" w:rsidTr="7F0132FF">
        <w:trPr>
          <w:trHeight w:val="315"/>
        </w:trPr>
        <w:tc>
          <w:tcPr>
            <w:tcW w:w="67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tcMar>
              <w:top w:w="15" w:type="dxa"/>
              <w:left w:w="15" w:type="dxa"/>
              <w:right w:w="15" w:type="dxa"/>
            </w:tcMar>
            <w:vAlign w:val="bottom"/>
          </w:tcPr>
          <w:p w14:paraId="566C08FE" w14:textId="76E54363" w:rsidR="7F0132FF" w:rsidRPr="0066437C" w:rsidRDefault="7F0132FF" w:rsidP="7F0132FF">
            <w:pPr>
              <w:spacing w:before="0" w:after="0"/>
              <w:rPr>
                <w:rFonts w:asciiTheme="minorHAnsi" w:hAnsiTheme="minorHAnsi" w:cstheme="minorHAnsi"/>
              </w:rPr>
            </w:pPr>
            <w:r w:rsidRPr="0066437C">
              <w:rPr>
                <w:rFonts w:asciiTheme="minorHAnsi" w:eastAsia="Aptos Narrow" w:hAnsiTheme="minorHAnsi" w:cstheme="minorHAnsi"/>
                <w:b/>
                <w:bCs/>
                <w:color w:val="000000" w:themeColor="text1"/>
                <w:sz w:val="24"/>
              </w:rPr>
              <w:t>Project Oversight 20%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EAB741" w14:textId="35720F65" w:rsidR="7F0132FF" w:rsidRPr="0066437C" w:rsidRDefault="004D2807" w:rsidP="7F0132FF">
            <w:pPr>
              <w:spacing w:before="0" w:after="0"/>
              <w:jc w:val="right"/>
              <w:rPr>
                <w:rFonts w:asciiTheme="minorHAnsi" w:hAnsiTheme="minorHAnsi" w:cstheme="minorHAnsi"/>
              </w:rPr>
            </w:pPr>
            <w:r w:rsidRPr="0066437C">
              <w:rPr>
                <w:rFonts w:asciiTheme="minorHAnsi" w:hAnsiTheme="minorHAnsi" w:cstheme="minorHAnsi"/>
              </w:rPr>
              <w:t>X</w:t>
            </w:r>
          </w:p>
        </w:tc>
      </w:tr>
      <w:tr w:rsidR="7F0132FF" w:rsidRPr="0066437C" w14:paraId="243540C1" w14:textId="77777777" w:rsidTr="7F0132FF">
        <w:trPr>
          <w:trHeight w:val="315"/>
        </w:trPr>
        <w:tc>
          <w:tcPr>
            <w:tcW w:w="67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717F7E5E" w14:textId="3F887A6E" w:rsidR="7F0132FF" w:rsidRPr="0066437C" w:rsidRDefault="7F0132FF" w:rsidP="7F0132FF">
            <w:pPr>
              <w:spacing w:before="0" w:after="0"/>
              <w:rPr>
                <w:rFonts w:asciiTheme="minorHAnsi" w:hAnsiTheme="minorHAnsi" w:cstheme="minorHAnsi"/>
              </w:rPr>
            </w:pPr>
            <w:r w:rsidRPr="0066437C">
              <w:rPr>
                <w:rFonts w:asciiTheme="minorHAnsi" w:eastAsia="Aptos Narrow" w:hAnsiTheme="minorHAnsi" w:cstheme="minorHAnsi"/>
                <w:b/>
                <w:bCs/>
                <w:color w:val="000000" w:themeColor="text1"/>
                <w:sz w:val="24"/>
              </w:rPr>
              <w:t>Hourly Totals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1059D3A6" w14:textId="708A97B6" w:rsidR="7F0132FF" w:rsidRPr="0066437C" w:rsidRDefault="004D2807" w:rsidP="7F0132FF">
            <w:pPr>
              <w:spacing w:before="0" w:after="0"/>
              <w:jc w:val="right"/>
              <w:rPr>
                <w:rFonts w:asciiTheme="minorHAnsi" w:hAnsiTheme="minorHAnsi" w:cstheme="minorHAnsi"/>
              </w:rPr>
            </w:pPr>
            <w:r w:rsidRPr="0066437C">
              <w:rPr>
                <w:rFonts w:asciiTheme="minorHAnsi" w:hAnsiTheme="minorHAnsi" w:cstheme="minorHAnsi"/>
              </w:rPr>
              <w:t>X</w:t>
            </w:r>
          </w:p>
        </w:tc>
      </w:tr>
      <w:tr w:rsidR="7F0132FF" w:rsidRPr="0066437C" w14:paraId="06371920" w14:textId="77777777" w:rsidTr="7F0132FF">
        <w:trPr>
          <w:trHeight w:val="330"/>
        </w:trPr>
        <w:tc>
          <w:tcPr>
            <w:tcW w:w="670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4E8B5204" w14:textId="3BD410FB" w:rsidR="7F0132FF" w:rsidRPr="0066437C" w:rsidRDefault="7F0132FF" w:rsidP="7F0132FF">
            <w:pPr>
              <w:spacing w:before="0" w:after="0"/>
              <w:rPr>
                <w:rFonts w:asciiTheme="minorHAnsi" w:hAnsiTheme="minorHAnsi" w:cstheme="minorHAnsi"/>
              </w:rPr>
            </w:pPr>
            <w:r w:rsidRPr="0066437C">
              <w:rPr>
                <w:rFonts w:asciiTheme="minorHAnsi" w:eastAsia="Aptos Narrow" w:hAnsiTheme="minorHAnsi" w:cstheme="minorHAnsi"/>
                <w:b/>
                <w:bCs/>
                <w:color w:val="000000" w:themeColor="text1"/>
                <w:sz w:val="24"/>
              </w:rPr>
              <w:t>Estimated Fees (Standard Rate: $225)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4C799306" w14:textId="203C13E6" w:rsidR="7F0132FF" w:rsidRPr="0066437C" w:rsidRDefault="7F0132FF" w:rsidP="7F0132FF">
            <w:pPr>
              <w:spacing w:before="0" w:after="0"/>
              <w:jc w:val="right"/>
              <w:rPr>
                <w:rFonts w:asciiTheme="minorHAnsi" w:hAnsiTheme="minorHAnsi" w:cstheme="minorHAnsi"/>
              </w:rPr>
            </w:pPr>
            <w:r w:rsidRPr="0066437C">
              <w:rPr>
                <w:rFonts w:asciiTheme="minorHAnsi" w:eastAsia="Aptos Narrow" w:hAnsiTheme="minorHAnsi" w:cstheme="minorHAnsi"/>
                <w:b/>
                <w:bCs/>
                <w:color w:val="000000" w:themeColor="text1"/>
                <w:sz w:val="24"/>
              </w:rPr>
              <w:t>$</w:t>
            </w:r>
            <w:r w:rsidR="004D2807" w:rsidRPr="0066437C">
              <w:rPr>
                <w:rFonts w:asciiTheme="minorHAnsi" w:eastAsia="Aptos Narrow" w:hAnsiTheme="minorHAnsi" w:cstheme="minorHAnsi"/>
                <w:b/>
                <w:bCs/>
                <w:color w:val="000000" w:themeColor="text1"/>
                <w:sz w:val="24"/>
              </w:rPr>
              <w:t>X</w:t>
            </w:r>
          </w:p>
        </w:tc>
      </w:tr>
    </w:tbl>
    <w:p w14:paraId="234066C3" w14:textId="6A4AB82F" w:rsidR="006A4684" w:rsidRPr="0066437C" w:rsidRDefault="006A4684" w:rsidP="7F0132FF">
      <w:pPr>
        <w:pStyle w:val="BodyText"/>
        <w:ind w:left="0"/>
        <w:contextualSpacing/>
        <w:rPr>
          <w:rFonts w:asciiTheme="minorHAnsi" w:hAnsiTheme="minorHAnsi" w:cstheme="minorHAnsi"/>
        </w:rPr>
      </w:pPr>
    </w:p>
    <w:p w14:paraId="2688573C" w14:textId="736B2CC5" w:rsidR="00D1042A" w:rsidRPr="0066437C" w:rsidRDefault="005147F1" w:rsidP="122C790A">
      <w:pPr>
        <w:pStyle w:val="BodyText"/>
        <w:spacing w:before="0" w:after="0"/>
        <w:ind w:left="0"/>
        <w:contextualSpacing/>
        <w:rPr>
          <w:rFonts w:asciiTheme="minorHAnsi" w:hAnsiTheme="minorHAnsi" w:cstheme="minorHAnsi"/>
          <w:sz w:val="22"/>
          <w:szCs w:val="22"/>
        </w:rPr>
      </w:pPr>
      <w:r w:rsidRPr="0066437C">
        <w:rPr>
          <w:rFonts w:asciiTheme="minorHAnsi" w:hAnsiTheme="minorHAnsi" w:cstheme="minorHAnsi"/>
          <w:sz w:val="22"/>
          <w:szCs w:val="22"/>
        </w:rPr>
        <w:t xml:space="preserve">Per the consulting agreement between Ethos and </w:t>
      </w:r>
      <w:r w:rsidR="009A1DC0" w:rsidRPr="0066437C">
        <w:rPr>
          <w:rFonts w:asciiTheme="minorHAnsi" w:hAnsiTheme="minorHAnsi" w:cstheme="minorHAnsi"/>
          <w:sz w:val="22"/>
          <w:szCs w:val="22"/>
        </w:rPr>
        <w:t>Client</w:t>
      </w:r>
      <w:r w:rsidRPr="0066437C">
        <w:rPr>
          <w:rFonts w:asciiTheme="minorHAnsi" w:hAnsiTheme="minorHAnsi" w:cstheme="minorHAnsi"/>
          <w:sz w:val="22"/>
          <w:szCs w:val="22"/>
        </w:rPr>
        <w:t xml:space="preserve">, </w:t>
      </w:r>
      <w:r w:rsidR="008C73F6" w:rsidRPr="0066437C">
        <w:rPr>
          <w:rFonts w:asciiTheme="minorHAnsi" w:hAnsiTheme="minorHAnsi" w:cstheme="minorHAnsi"/>
          <w:sz w:val="22"/>
          <w:szCs w:val="22"/>
        </w:rPr>
        <w:t>Ethos work related to this SOW will be invoiced on the fifteenth (15</w:t>
      </w:r>
      <w:r w:rsidR="008C73F6" w:rsidRPr="0066437C">
        <w:rPr>
          <w:rFonts w:asciiTheme="minorHAnsi" w:hAnsiTheme="minorHAnsi" w:cstheme="minorHAnsi"/>
          <w:sz w:val="22"/>
          <w:szCs w:val="22"/>
          <w:vertAlign w:val="superscript"/>
        </w:rPr>
        <w:t>th</w:t>
      </w:r>
      <w:r w:rsidR="008C73F6" w:rsidRPr="0066437C">
        <w:rPr>
          <w:rFonts w:asciiTheme="minorHAnsi" w:hAnsiTheme="minorHAnsi" w:cstheme="minorHAnsi"/>
          <w:sz w:val="22"/>
          <w:szCs w:val="22"/>
        </w:rPr>
        <w:t>) and last calendar day of each month in arrears and such invoices shall be due and payable within fifteen (15) days of the Client’s receipt of the invoice.</w:t>
      </w:r>
      <w:r w:rsidR="00E91D14" w:rsidRPr="0066437C">
        <w:rPr>
          <w:rFonts w:asciiTheme="minorHAnsi" w:hAnsiTheme="minorHAnsi" w:cstheme="minorHAnsi"/>
          <w:sz w:val="22"/>
          <w:szCs w:val="22"/>
        </w:rPr>
        <w:t xml:space="preserve"> Further billing details can be found in the Ethos Consulting agreement.</w:t>
      </w:r>
    </w:p>
    <w:p w14:paraId="369F5EE5" w14:textId="556E4C87" w:rsidR="00486F84" w:rsidRPr="0066437C" w:rsidRDefault="00486F84" w:rsidP="27CC5E7C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66437C">
        <w:rPr>
          <w:rFonts w:asciiTheme="minorHAnsi" w:hAnsiTheme="minorHAnsi" w:cstheme="minorHAnsi"/>
          <w:sz w:val="22"/>
          <w:szCs w:val="22"/>
        </w:rPr>
        <w:t xml:space="preserve">AGREED TO AND ACCEPTED by the authorized designates of each party on this </w:t>
      </w:r>
      <w:r w:rsidR="000853BC" w:rsidRPr="0066437C">
        <w:rPr>
          <w:rFonts w:asciiTheme="minorHAnsi" w:hAnsiTheme="minorHAnsi" w:cstheme="minorHAnsi"/>
          <w:sz w:val="22"/>
          <w:szCs w:val="22"/>
        </w:rPr>
        <w:t xml:space="preserve">X </w:t>
      </w:r>
      <w:r w:rsidRPr="0066437C">
        <w:rPr>
          <w:rFonts w:asciiTheme="minorHAnsi" w:hAnsiTheme="minorHAnsi" w:cstheme="minorHAnsi"/>
          <w:sz w:val="22"/>
          <w:szCs w:val="22"/>
        </w:rPr>
        <w:t xml:space="preserve">day of </w:t>
      </w:r>
      <w:r w:rsidR="000853BC" w:rsidRPr="0066437C">
        <w:rPr>
          <w:rFonts w:asciiTheme="minorHAnsi" w:hAnsiTheme="minorHAnsi" w:cstheme="minorHAnsi"/>
          <w:sz w:val="22"/>
          <w:szCs w:val="22"/>
        </w:rPr>
        <w:t>Month YYYY</w:t>
      </w:r>
      <w:r w:rsidRPr="0066437C">
        <w:rPr>
          <w:rFonts w:asciiTheme="minorHAnsi" w:hAnsiTheme="minorHAnsi" w:cstheme="minorHAnsi"/>
          <w:sz w:val="22"/>
          <w:szCs w:val="22"/>
        </w:rPr>
        <w:t>.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5049"/>
        <w:gridCol w:w="5049"/>
      </w:tblGrid>
      <w:tr w:rsidR="00486F84" w:rsidRPr="0066437C" w14:paraId="5BEBF22F" w14:textId="77777777" w:rsidTr="7F0132FF">
        <w:trPr>
          <w:trHeight w:val="2339"/>
        </w:trPr>
        <w:tc>
          <w:tcPr>
            <w:tcW w:w="5049" w:type="dxa"/>
            <w:tcBorders>
              <w:top w:val="nil"/>
              <w:left w:val="nil"/>
              <w:bottom w:val="nil"/>
              <w:right w:val="nil"/>
            </w:tcBorders>
          </w:tcPr>
          <w:p w14:paraId="1B0851DB" w14:textId="28CF36EB" w:rsidR="00486F84" w:rsidRPr="0066437C" w:rsidRDefault="009A1DC0" w:rsidP="755B6AEB">
            <w:pPr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</w:pPr>
            <w:r w:rsidRPr="0066437C"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  <w:t>Client</w:t>
            </w:r>
          </w:p>
          <w:p w14:paraId="29391028" w14:textId="77777777" w:rsidR="00486F84" w:rsidRPr="0066437C" w:rsidRDefault="00486F84" w:rsidP="755B6AEB">
            <w:pPr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</w:pPr>
          </w:p>
          <w:p w14:paraId="0D2DA0F5" w14:textId="77777777" w:rsidR="00486F84" w:rsidRPr="0066437C" w:rsidRDefault="00486F84" w:rsidP="755B6AEB">
            <w:pPr>
              <w:rPr>
                <w:rFonts w:asciiTheme="minorHAnsi" w:eastAsiaTheme="minorEastAsia" w:hAnsiTheme="minorHAnsi" w:cstheme="minorHAnsi"/>
                <w:sz w:val="22"/>
                <w:szCs w:val="22"/>
                <w:highlight w:val="yellow"/>
              </w:rPr>
            </w:pPr>
          </w:p>
          <w:p w14:paraId="2A8482FD" w14:textId="7037E0BD" w:rsidR="00486F84" w:rsidRPr="0066437C" w:rsidRDefault="00486F84" w:rsidP="755B6AEB">
            <w:pPr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66437C">
              <w:rPr>
                <w:rFonts w:asciiTheme="minorHAnsi" w:eastAsiaTheme="minorEastAsia" w:hAnsiTheme="minorHAnsi" w:cstheme="minorHAnsi"/>
                <w:sz w:val="22"/>
                <w:szCs w:val="22"/>
              </w:rPr>
              <w:t>By:  _______________________________</w:t>
            </w:r>
          </w:p>
          <w:p w14:paraId="38A1EF4A" w14:textId="714B41EE" w:rsidR="00486F84" w:rsidRPr="0066437C" w:rsidRDefault="009A1DC0" w:rsidP="7F0132FF">
            <w:pPr>
              <w:rPr>
                <w:rStyle w:val="token"/>
                <w:rFonts w:asciiTheme="minorHAnsi" w:eastAsiaTheme="minorEastAsia" w:hAnsiTheme="minorHAnsi" w:cstheme="minorHAnsi"/>
                <w:color w:val="242424"/>
                <w:sz w:val="22"/>
                <w:szCs w:val="22"/>
              </w:rPr>
            </w:pPr>
            <w:r w:rsidRPr="0066437C">
              <w:rPr>
                <w:rStyle w:val="token"/>
                <w:rFonts w:asciiTheme="minorHAnsi" w:eastAsiaTheme="minorEastAsia" w:hAnsiTheme="minorHAnsi" w:cstheme="minorHAnsi"/>
                <w:color w:val="242424"/>
                <w:sz w:val="22"/>
                <w:szCs w:val="22"/>
              </w:rPr>
              <w:t>Signor</w:t>
            </w:r>
          </w:p>
        </w:tc>
        <w:tc>
          <w:tcPr>
            <w:tcW w:w="5049" w:type="dxa"/>
            <w:tcBorders>
              <w:top w:val="nil"/>
              <w:left w:val="nil"/>
              <w:bottom w:val="nil"/>
              <w:right w:val="nil"/>
            </w:tcBorders>
          </w:tcPr>
          <w:p w14:paraId="3765B962" w14:textId="77777777" w:rsidR="00486F84" w:rsidRPr="0066437C" w:rsidRDefault="00486F84" w:rsidP="00DA48A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6437C">
              <w:rPr>
                <w:rFonts w:asciiTheme="minorHAnsi" w:hAnsiTheme="minorHAnsi" w:cstheme="minorHAnsi"/>
                <w:b/>
                <w:sz w:val="22"/>
                <w:szCs w:val="22"/>
              </w:rPr>
              <w:t>Ethos Business Solutions LLC</w:t>
            </w:r>
          </w:p>
          <w:p w14:paraId="5485B3BA" w14:textId="77777777" w:rsidR="00486F84" w:rsidRPr="0066437C" w:rsidRDefault="00486F84" w:rsidP="00DA48A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84CB938" w14:textId="77777777" w:rsidR="00486F84" w:rsidRPr="0066437C" w:rsidRDefault="00486F84" w:rsidP="00DA48A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6A5A3C" w14:textId="1628CACB" w:rsidR="00486F84" w:rsidRPr="0066437C" w:rsidRDefault="00486F84" w:rsidP="00DA48A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6437C">
              <w:rPr>
                <w:rFonts w:asciiTheme="minorHAnsi" w:hAnsiTheme="minorHAnsi" w:cstheme="minorHAnsi"/>
                <w:sz w:val="22"/>
                <w:szCs w:val="22"/>
              </w:rPr>
              <w:t>By: _________________________________</w:t>
            </w:r>
          </w:p>
          <w:p w14:paraId="65146ECF" w14:textId="2107E760" w:rsidR="00486F84" w:rsidRPr="0066437C" w:rsidRDefault="009A1DC0" w:rsidP="00486F84">
            <w:pPr>
              <w:jc w:val="both"/>
              <w:rPr>
                <w:rStyle w:val="token"/>
                <w:rFonts w:asciiTheme="minorHAnsi" w:hAnsiTheme="minorHAnsi" w:cstheme="minorHAnsi"/>
                <w:color w:val="242424"/>
                <w:sz w:val="22"/>
                <w:szCs w:val="22"/>
              </w:rPr>
            </w:pPr>
            <w:r w:rsidRPr="0066437C">
              <w:rPr>
                <w:rFonts w:asciiTheme="minorHAnsi" w:hAnsiTheme="minorHAnsi" w:cstheme="minorHAnsi"/>
                <w:sz w:val="22"/>
                <w:szCs w:val="22"/>
              </w:rPr>
              <w:t>Signor</w:t>
            </w:r>
          </w:p>
        </w:tc>
      </w:tr>
    </w:tbl>
    <w:p w14:paraId="6800CF8B" w14:textId="77777777" w:rsidR="00486F84" w:rsidRPr="0066437C" w:rsidRDefault="00486F84" w:rsidP="00E32456">
      <w:pPr>
        <w:rPr>
          <w:rFonts w:asciiTheme="minorHAnsi" w:hAnsiTheme="minorHAnsi" w:cstheme="minorHAnsi"/>
          <w:sz w:val="22"/>
          <w:szCs w:val="22"/>
        </w:rPr>
      </w:pPr>
    </w:p>
    <w:sectPr w:rsidR="00486F84" w:rsidRPr="0066437C" w:rsidSect="00A7272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90" w:right="1152" w:bottom="90" w:left="1152" w:header="432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20C628" w14:textId="77777777" w:rsidR="00926437" w:rsidRDefault="00926437" w:rsidP="003E5333">
      <w:r>
        <w:separator/>
      </w:r>
    </w:p>
    <w:p w14:paraId="0E5E9F1C" w14:textId="77777777" w:rsidR="00926437" w:rsidRDefault="00926437" w:rsidP="003E5333"/>
    <w:p w14:paraId="5F0ABFF3" w14:textId="77777777" w:rsidR="00926437" w:rsidRDefault="00926437" w:rsidP="003E5333"/>
    <w:p w14:paraId="3A72B1C2" w14:textId="77777777" w:rsidR="00926437" w:rsidRDefault="00926437" w:rsidP="003E5333"/>
    <w:p w14:paraId="5D1A2934" w14:textId="77777777" w:rsidR="00926437" w:rsidRDefault="00926437" w:rsidP="003E5333"/>
    <w:p w14:paraId="4FABA5E7" w14:textId="77777777" w:rsidR="00926437" w:rsidRDefault="00926437" w:rsidP="003E5333"/>
    <w:p w14:paraId="07086BFC" w14:textId="77777777" w:rsidR="00926437" w:rsidRDefault="00926437" w:rsidP="003E5333"/>
    <w:p w14:paraId="69234696" w14:textId="77777777" w:rsidR="00926437" w:rsidRDefault="00926437"/>
    <w:p w14:paraId="0957D07F" w14:textId="77777777" w:rsidR="00926437" w:rsidRDefault="00926437"/>
    <w:p w14:paraId="08E6501D" w14:textId="77777777" w:rsidR="00926437" w:rsidRDefault="00926437"/>
  </w:endnote>
  <w:endnote w:type="continuationSeparator" w:id="0">
    <w:p w14:paraId="2C1CA596" w14:textId="77777777" w:rsidR="00926437" w:rsidRDefault="00926437" w:rsidP="003E5333">
      <w:r>
        <w:continuationSeparator/>
      </w:r>
    </w:p>
    <w:p w14:paraId="620929D5" w14:textId="77777777" w:rsidR="00926437" w:rsidRDefault="00926437" w:rsidP="003E5333"/>
    <w:p w14:paraId="1496AF04" w14:textId="77777777" w:rsidR="00926437" w:rsidRDefault="00926437" w:rsidP="003E5333"/>
    <w:p w14:paraId="73C4EFBC" w14:textId="77777777" w:rsidR="00926437" w:rsidRDefault="00926437" w:rsidP="003E5333"/>
    <w:p w14:paraId="652E03D8" w14:textId="77777777" w:rsidR="00926437" w:rsidRDefault="00926437" w:rsidP="003E5333"/>
    <w:p w14:paraId="31565BBF" w14:textId="77777777" w:rsidR="00926437" w:rsidRDefault="00926437" w:rsidP="003E5333"/>
    <w:p w14:paraId="590A85E7" w14:textId="77777777" w:rsidR="00926437" w:rsidRDefault="00926437" w:rsidP="003E5333"/>
    <w:p w14:paraId="03BFCEC1" w14:textId="77777777" w:rsidR="00926437" w:rsidRDefault="00926437"/>
    <w:p w14:paraId="706B81CD" w14:textId="77777777" w:rsidR="00926437" w:rsidRDefault="00926437"/>
    <w:p w14:paraId="675F7E72" w14:textId="77777777" w:rsidR="00926437" w:rsidRDefault="00926437"/>
  </w:endnote>
  <w:endnote w:type="continuationNotice" w:id="1">
    <w:p w14:paraId="15337079" w14:textId="77777777" w:rsidR="00926437" w:rsidRDefault="0092643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4020DB" w14:textId="77777777" w:rsidR="00C94DAD" w:rsidRDefault="00C94DAD" w:rsidP="003E5333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1393A76" w14:textId="77777777" w:rsidR="00C94DAD" w:rsidRDefault="00C94DAD" w:rsidP="003E5333">
    <w:pPr>
      <w:pStyle w:val="Footer"/>
    </w:pPr>
  </w:p>
  <w:p w14:paraId="6B84B6F4" w14:textId="77777777" w:rsidR="00C94DAD" w:rsidRDefault="00C94DAD" w:rsidP="003E5333"/>
  <w:p w14:paraId="5D6B92AB" w14:textId="77777777" w:rsidR="00C94DAD" w:rsidRDefault="00C94DAD" w:rsidP="003E5333"/>
  <w:p w14:paraId="02E696D9" w14:textId="77777777" w:rsidR="00C94DAD" w:rsidRDefault="00C94DAD" w:rsidP="003E5333"/>
  <w:p w14:paraId="6335A572" w14:textId="77777777" w:rsidR="00C94DAD" w:rsidRDefault="00C94DAD" w:rsidP="003E5333"/>
  <w:p w14:paraId="1C190379" w14:textId="77777777" w:rsidR="00C94DAD" w:rsidRDefault="00C94DAD" w:rsidP="003E5333"/>
  <w:p w14:paraId="06A70982" w14:textId="77777777" w:rsidR="00C94DAD" w:rsidRDefault="00C94DAD" w:rsidP="003E5333"/>
  <w:p w14:paraId="51247DD1" w14:textId="77777777" w:rsidR="00C94DAD" w:rsidRDefault="00C94DAD" w:rsidP="003E5333"/>
  <w:p w14:paraId="7FFBA09A" w14:textId="77777777" w:rsidR="00C94DAD" w:rsidRDefault="00C94DAD" w:rsidP="000058BA"/>
  <w:p w14:paraId="734D2070" w14:textId="77777777" w:rsidR="00C94DAD" w:rsidRDefault="00C94DAD" w:rsidP="0094756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F5C38B" w14:textId="5C9D11AF" w:rsidR="00C94DAD" w:rsidRDefault="00C94DAD" w:rsidP="00941A2F">
    <w:pPr>
      <w:pStyle w:val="Footer"/>
    </w:pPr>
  </w:p>
  <w:p w14:paraId="475B6AF6" w14:textId="77777777" w:rsidR="00C94DAD" w:rsidRPr="00941A2F" w:rsidRDefault="00C94DAD" w:rsidP="00941A2F">
    <w:pPr>
      <w:pStyle w:val="Footer"/>
      <w:jc w:val="center"/>
      <w:rPr>
        <w:rFonts w:ascii="Calibri" w:hAnsi="Calibri" w:cs="Calibri"/>
        <w:sz w:val="22"/>
        <w:szCs w:val="22"/>
      </w:rPr>
    </w:pPr>
    <w:r w:rsidRPr="00941A2F">
      <w:rPr>
        <w:rFonts w:ascii="Calibri" w:hAnsi="Calibri" w:cs="Calibri"/>
        <w:sz w:val="22"/>
        <w:szCs w:val="22"/>
      </w:rPr>
      <w:t xml:space="preserve">Page </w:t>
    </w:r>
    <w:r w:rsidRPr="00941A2F">
      <w:rPr>
        <w:rStyle w:val="PageNumber"/>
        <w:rFonts w:ascii="Calibri" w:hAnsi="Calibri" w:cs="Calibri"/>
        <w:sz w:val="22"/>
        <w:szCs w:val="22"/>
      </w:rPr>
      <w:fldChar w:fldCharType="begin"/>
    </w:r>
    <w:r w:rsidRPr="00941A2F">
      <w:rPr>
        <w:rStyle w:val="PageNumber"/>
        <w:rFonts w:ascii="Calibri" w:hAnsi="Calibri" w:cs="Calibri"/>
        <w:sz w:val="22"/>
        <w:szCs w:val="22"/>
      </w:rPr>
      <w:instrText xml:space="preserve"> PAGE </w:instrText>
    </w:r>
    <w:r w:rsidRPr="00941A2F">
      <w:rPr>
        <w:rStyle w:val="PageNumber"/>
        <w:rFonts w:ascii="Calibri" w:hAnsi="Calibri" w:cs="Calibri"/>
        <w:sz w:val="22"/>
        <w:szCs w:val="22"/>
      </w:rPr>
      <w:fldChar w:fldCharType="separate"/>
    </w:r>
    <w:r w:rsidR="00234825">
      <w:rPr>
        <w:rStyle w:val="PageNumber"/>
        <w:rFonts w:ascii="Calibri" w:hAnsi="Calibri" w:cs="Calibri"/>
        <w:noProof/>
        <w:sz w:val="22"/>
        <w:szCs w:val="22"/>
      </w:rPr>
      <w:t>2</w:t>
    </w:r>
    <w:r w:rsidRPr="00941A2F">
      <w:rPr>
        <w:rStyle w:val="PageNumber"/>
        <w:rFonts w:ascii="Calibri" w:hAnsi="Calibri" w:cs="Calibri"/>
        <w:sz w:val="22"/>
        <w:szCs w:val="22"/>
      </w:rPr>
      <w:fldChar w:fldCharType="end"/>
    </w:r>
    <w:r w:rsidRPr="00941A2F">
      <w:rPr>
        <w:rFonts w:ascii="Calibri" w:hAnsi="Calibri" w:cs="Calibri"/>
        <w:sz w:val="22"/>
        <w:szCs w:val="22"/>
      </w:rPr>
      <w:t xml:space="preserve"> of </w:t>
    </w:r>
    <w:r w:rsidRPr="00941A2F">
      <w:rPr>
        <w:rStyle w:val="PageNumber"/>
        <w:rFonts w:ascii="Calibri" w:hAnsi="Calibri" w:cs="Calibri"/>
        <w:sz w:val="22"/>
        <w:szCs w:val="22"/>
      </w:rPr>
      <w:fldChar w:fldCharType="begin"/>
    </w:r>
    <w:r w:rsidRPr="00941A2F">
      <w:rPr>
        <w:rStyle w:val="PageNumber"/>
        <w:rFonts w:ascii="Calibri" w:hAnsi="Calibri" w:cs="Calibri"/>
        <w:sz w:val="22"/>
        <w:szCs w:val="22"/>
      </w:rPr>
      <w:instrText xml:space="preserve"> NUMPAGES </w:instrText>
    </w:r>
    <w:r w:rsidRPr="00941A2F">
      <w:rPr>
        <w:rStyle w:val="PageNumber"/>
        <w:rFonts w:ascii="Calibri" w:hAnsi="Calibri" w:cs="Calibri"/>
        <w:sz w:val="22"/>
        <w:szCs w:val="22"/>
      </w:rPr>
      <w:fldChar w:fldCharType="separate"/>
    </w:r>
    <w:r w:rsidR="00234825">
      <w:rPr>
        <w:rStyle w:val="PageNumber"/>
        <w:rFonts w:ascii="Calibri" w:hAnsi="Calibri" w:cs="Calibri"/>
        <w:noProof/>
        <w:sz w:val="22"/>
        <w:szCs w:val="22"/>
      </w:rPr>
      <w:t>3</w:t>
    </w:r>
    <w:r w:rsidRPr="00941A2F">
      <w:rPr>
        <w:rStyle w:val="PageNumber"/>
        <w:rFonts w:ascii="Calibri" w:hAnsi="Calibri" w:cs="Calibri"/>
        <w:sz w:val="22"/>
        <w:szCs w:val="22"/>
      </w:rPr>
      <w:fldChar w:fldCharType="end"/>
    </w:r>
  </w:p>
  <w:p w14:paraId="19233370" w14:textId="77777777" w:rsidR="00C94DAD" w:rsidRPr="00941A2F" w:rsidRDefault="00C94DAD" w:rsidP="00941A2F">
    <w:pPr>
      <w:pStyle w:val="Footer"/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D10A75" w14:textId="5D6DE954" w:rsidR="00C94DAD" w:rsidRDefault="00C94DAD" w:rsidP="00941A2F">
    <w:pPr>
      <w:pStyle w:val="Footer"/>
    </w:pPr>
  </w:p>
  <w:p w14:paraId="768AF8BA" w14:textId="77777777" w:rsidR="00C94DAD" w:rsidRPr="00941A2F" w:rsidRDefault="00C94DAD" w:rsidP="00941A2F">
    <w:pPr>
      <w:pStyle w:val="Footer"/>
      <w:jc w:val="center"/>
      <w:rPr>
        <w:rFonts w:ascii="Calibri" w:hAnsi="Calibri" w:cs="Calibri"/>
        <w:sz w:val="22"/>
        <w:szCs w:val="22"/>
      </w:rPr>
    </w:pPr>
    <w:r w:rsidRPr="00941A2F">
      <w:rPr>
        <w:rFonts w:ascii="Calibri" w:hAnsi="Calibri" w:cs="Calibri"/>
        <w:sz w:val="22"/>
        <w:szCs w:val="22"/>
      </w:rPr>
      <w:t xml:space="preserve">Page </w:t>
    </w:r>
    <w:r w:rsidRPr="00941A2F">
      <w:rPr>
        <w:rStyle w:val="PageNumber"/>
        <w:rFonts w:ascii="Calibri" w:hAnsi="Calibri" w:cs="Calibri"/>
        <w:sz w:val="22"/>
        <w:szCs w:val="22"/>
      </w:rPr>
      <w:fldChar w:fldCharType="begin"/>
    </w:r>
    <w:r w:rsidRPr="00941A2F">
      <w:rPr>
        <w:rStyle w:val="PageNumber"/>
        <w:rFonts w:ascii="Calibri" w:hAnsi="Calibri" w:cs="Calibri"/>
        <w:sz w:val="22"/>
        <w:szCs w:val="22"/>
      </w:rPr>
      <w:instrText xml:space="preserve"> PAGE </w:instrText>
    </w:r>
    <w:r w:rsidRPr="00941A2F">
      <w:rPr>
        <w:rStyle w:val="PageNumber"/>
        <w:rFonts w:ascii="Calibri" w:hAnsi="Calibri" w:cs="Calibri"/>
        <w:sz w:val="22"/>
        <w:szCs w:val="22"/>
      </w:rPr>
      <w:fldChar w:fldCharType="separate"/>
    </w:r>
    <w:r w:rsidR="00234825">
      <w:rPr>
        <w:rStyle w:val="PageNumber"/>
        <w:rFonts w:ascii="Calibri" w:hAnsi="Calibri" w:cs="Calibri"/>
        <w:noProof/>
        <w:sz w:val="22"/>
        <w:szCs w:val="22"/>
      </w:rPr>
      <w:t>1</w:t>
    </w:r>
    <w:r w:rsidRPr="00941A2F">
      <w:rPr>
        <w:rStyle w:val="PageNumber"/>
        <w:rFonts w:ascii="Calibri" w:hAnsi="Calibri" w:cs="Calibri"/>
        <w:sz w:val="22"/>
        <w:szCs w:val="22"/>
      </w:rPr>
      <w:fldChar w:fldCharType="end"/>
    </w:r>
    <w:r w:rsidRPr="00941A2F">
      <w:rPr>
        <w:rFonts w:ascii="Calibri" w:hAnsi="Calibri" w:cs="Calibri"/>
        <w:sz w:val="22"/>
        <w:szCs w:val="22"/>
      </w:rPr>
      <w:t xml:space="preserve"> of </w:t>
    </w:r>
    <w:r w:rsidRPr="00941A2F">
      <w:rPr>
        <w:rStyle w:val="PageNumber"/>
        <w:rFonts w:ascii="Calibri" w:hAnsi="Calibri" w:cs="Calibri"/>
        <w:sz w:val="22"/>
        <w:szCs w:val="22"/>
      </w:rPr>
      <w:fldChar w:fldCharType="begin"/>
    </w:r>
    <w:r w:rsidRPr="00941A2F">
      <w:rPr>
        <w:rStyle w:val="PageNumber"/>
        <w:rFonts w:ascii="Calibri" w:hAnsi="Calibri" w:cs="Calibri"/>
        <w:sz w:val="22"/>
        <w:szCs w:val="22"/>
      </w:rPr>
      <w:instrText xml:space="preserve"> NUMPAGES </w:instrText>
    </w:r>
    <w:r w:rsidRPr="00941A2F">
      <w:rPr>
        <w:rStyle w:val="PageNumber"/>
        <w:rFonts w:ascii="Calibri" w:hAnsi="Calibri" w:cs="Calibri"/>
        <w:sz w:val="22"/>
        <w:szCs w:val="22"/>
      </w:rPr>
      <w:fldChar w:fldCharType="separate"/>
    </w:r>
    <w:r w:rsidR="00234825">
      <w:rPr>
        <w:rStyle w:val="PageNumber"/>
        <w:rFonts w:ascii="Calibri" w:hAnsi="Calibri" w:cs="Calibri"/>
        <w:noProof/>
        <w:sz w:val="22"/>
        <w:szCs w:val="22"/>
      </w:rPr>
      <w:t>3</w:t>
    </w:r>
    <w:r w:rsidRPr="00941A2F">
      <w:rPr>
        <w:rStyle w:val="PageNumber"/>
        <w:rFonts w:ascii="Calibri" w:hAnsi="Calibri" w:cs="Calibri"/>
        <w:sz w:val="22"/>
        <w:szCs w:val="22"/>
      </w:rPr>
      <w:fldChar w:fldCharType="end"/>
    </w:r>
  </w:p>
  <w:p w14:paraId="4C74E9B0" w14:textId="77777777" w:rsidR="00C94DAD" w:rsidRDefault="00C94D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D9918E" w14:textId="77777777" w:rsidR="00926437" w:rsidRDefault="00926437" w:rsidP="003E5333">
      <w:r>
        <w:separator/>
      </w:r>
    </w:p>
    <w:p w14:paraId="2DB1E461" w14:textId="77777777" w:rsidR="00926437" w:rsidRDefault="00926437" w:rsidP="003E5333"/>
    <w:p w14:paraId="1C933761" w14:textId="77777777" w:rsidR="00926437" w:rsidRDefault="00926437" w:rsidP="003E5333"/>
    <w:p w14:paraId="56C04B6B" w14:textId="77777777" w:rsidR="00926437" w:rsidRDefault="00926437" w:rsidP="003E5333"/>
    <w:p w14:paraId="2A1A3724" w14:textId="77777777" w:rsidR="00926437" w:rsidRDefault="00926437" w:rsidP="003E5333"/>
    <w:p w14:paraId="4AC22FCD" w14:textId="77777777" w:rsidR="00926437" w:rsidRDefault="00926437" w:rsidP="003E5333"/>
    <w:p w14:paraId="16B0AF81" w14:textId="77777777" w:rsidR="00926437" w:rsidRDefault="00926437" w:rsidP="003E5333"/>
    <w:p w14:paraId="1349AE26" w14:textId="77777777" w:rsidR="00926437" w:rsidRDefault="00926437"/>
    <w:p w14:paraId="0CAAA9D2" w14:textId="77777777" w:rsidR="00926437" w:rsidRDefault="00926437"/>
    <w:p w14:paraId="0A4191BE" w14:textId="77777777" w:rsidR="00926437" w:rsidRDefault="00926437"/>
  </w:footnote>
  <w:footnote w:type="continuationSeparator" w:id="0">
    <w:p w14:paraId="3AFF4B58" w14:textId="77777777" w:rsidR="00926437" w:rsidRDefault="00926437" w:rsidP="003E5333">
      <w:r>
        <w:continuationSeparator/>
      </w:r>
    </w:p>
    <w:p w14:paraId="6EFA4210" w14:textId="77777777" w:rsidR="00926437" w:rsidRDefault="00926437" w:rsidP="003E5333"/>
    <w:p w14:paraId="11C54A83" w14:textId="77777777" w:rsidR="00926437" w:rsidRDefault="00926437" w:rsidP="003E5333"/>
    <w:p w14:paraId="58C8503E" w14:textId="77777777" w:rsidR="00926437" w:rsidRDefault="00926437" w:rsidP="003E5333"/>
    <w:p w14:paraId="17BB2D66" w14:textId="77777777" w:rsidR="00926437" w:rsidRDefault="00926437" w:rsidP="003E5333"/>
    <w:p w14:paraId="02C9517D" w14:textId="77777777" w:rsidR="00926437" w:rsidRDefault="00926437" w:rsidP="003E5333"/>
    <w:p w14:paraId="0047DB11" w14:textId="77777777" w:rsidR="00926437" w:rsidRDefault="00926437" w:rsidP="003E5333"/>
    <w:p w14:paraId="5FABC68F" w14:textId="77777777" w:rsidR="00926437" w:rsidRDefault="00926437"/>
    <w:p w14:paraId="5BED534E" w14:textId="77777777" w:rsidR="00926437" w:rsidRDefault="00926437"/>
    <w:p w14:paraId="3AA1AE7A" w14:textId="77777777" w:rsidR="00926437" w:rsidRDefault="00926437"/>
  </w:footnote>
  <w:footnote w:type="continuationNotice" w:id="1">
    <w:p w14:paraId="4E42FE24" w14:textId="77777777" w:rsidR="00926437" w:rsidRDefault="00926437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02E6E6" w14:textId="77777777" w:rsidR="00C94DAD" w:rsidRDefault="00C94DAD" w:rsidP="003E5333"/>
  <w:p w14:paraId="4260D73A" w14:textId="77777777" w:rsidR="00C94DAD" w:rsidRDefault="00C94DAD" w:rsidP="003E5333"/>
  <w:p w14:paraId="182DA576" w14:textId="77777777" w:rsidR="00C94DAD" w:rsidRDefault="00C94DAD" w:rsidP="003E5333"/>
  <w:p w14:paraId="2A316E18" w14:textId="77777777" w:rsidR="00C94DAD" w:rsidRDefault="00C94DAD" w:rsidP="000058BA"/>
  <w:p w14:paraId="45595A79" w14:textId="77777777" w:rsidR="00C94DAD" w:rsidRDefault="00C94DAD" w:rsidP="0094756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3446"/>
      <w:gridCol w:w="6490"/>
    </w:tblGrid>
    <w:tr w:rsidR="00C94DAD" w14:paraId="1AA60B13" w14:textId="77777777" w:rsidTr="00D07D55">
      <w:tc>
        <w:tcPr>
          <w:tcW w:w="5076" w:type="dxa"/>
        </w:tcPr>
        <w:p w14:paraId="1D3474B5" w14:textId="56E79F4D" w:rsidR="00C94DAD" w:rsidRDefault="00C94DAD" w:rsidP="003E5333"/>
      </w:tc>
      <w:tc>
        <w:tcPr>
          <w:tcW w:w="8712" w:type="dxa"/>
        </w:tcPr>
        <w:p w14:paraId="006E1847" w14:textId="0ED7229E" w:rsidR="00C94DAD" w:rsidRDefault="006A5435" w:rsidP="003E5333">
          <w:pPr>
            <w:pStyle w:val="Header"/>
          </w:pPr>
          <w:r>
            <w:rPr>
              <w:noProof/>
            </w:rPr>
            <w:drawing>
              <wp:inline distT="0" distB="0" distL="0" distR="0" wp14:anchorId="6E57D279" wp14:editId="3A326C4F">
                <wp:extent cx="1192013" cy="819509"/>
                <wp:effectExtent l="0" t="0" r="0" b="0"/>
                <wp:docPr id="2" name="Graphic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phic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3104" cy="827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F03A2FB" w14:textId="77777777" w:rsidR="00C94DAD" w:rsidRDefault="00C94DAD" w:rsidP="004439D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4074"/>
      <w:gridCol w:w="5862"/>
    </w:tblGrid>
    <w:tr w:rsidR="00C94DAD" w14:paraId="0CD98E8F" w14:textId="77777777" w:rsidTr="0085078B">
      <w:tc>
        <w:tcPr>
          <w:tcW w:w="5076" w:type="dxa"/>
        </w:tcPr>
        <w:p w14:paraId="2015BEE9" w14:textId="1CB5D773" w:rsidR="00D03E8B" w:rsidRPr="00D03E8B" w:rsidRDefault="00C25768" w:rsidP="00D03E8B">
          <w:pPr>
            <w:pStyle w:val="Header"/>
            <w:jc w:val="left"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07171A97" wp14:editId="1C63D518">
                <wp:extent cx="1192013" cy="819509"/>
                <wp:effectExtent l="0" t="0" r="0" b="0"/>
                <wp:docPr id="971446487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2149502" name="Graphic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3104" cy="827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12" w:type="dxa"/>
        </w:tcPr>
        <w:p w14:paraId="7D49A205" w14:textId="3C678466" w:rsidR="00C94DAD" w:rsidRDefault="00C94DAD" w:rsidP="00C25768">
          <w:pPr>
            <w:pStyle w:val="Header"/>
            <w:jc w:val="left"/>
          </w:pPr>
        </w:p>
      </w:tc>
    </w:tr>
  </w:tbl>
  <w:p w14:paraId="113EB76E" w14:textId="77777777" w:rsidR="00C94DAD" w:rsidRDefault="00C94D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D07DC4"/>
    <w:multiLevelType w:val="hybridMultilevel"/>
    <w:tmpl w:val="4D842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B0115"/>
    <w:multiLevelType w:val="hybridMultilevel"/>
    <w:tmpl w:val="3D0EC6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22040"/>
    <w:multiLevelType w:val="hybridMultilevel"/>
    <w:tmpl w:val="95A08960"/>
    <w:lvl w:ilvl="0" w:tplc="5FEEB40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2C4C10"/>
    <w:multiLevelType w:val="multilevel"/>
    <w:tmpl w:val="B378942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51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94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" w15:restartNumberingAfterBreak="0">
    <w:nsid w:val="0B5F6CFA"/>
    <w:multiLevelType w:val="multilevel"/>
    <w:tmpl w:val="6364891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51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94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5" w15:restartNumberingAfterBreak="0">
    <w:nsid w:val="0B752B9B"/>
    <w:multiLevelType w:val="hybridMultilevel"/>
    <w:tmpl w:val="1FBEF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0A0C32"/>
    <w:multiLevelType w:val="hybridMultilevel"/>
    <w:tmpl w:val="F48ADB04"/>
    <w:lvl w:ilvl="0" w:tplc="5804EBBE">
      <w:start w:val="1"/>
      <w:numFmt w:val="upp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4233CE"/>
    <w:multiLevelType w:val="hybridMultilevel"/>
    <w:tmpl w:val="4A00780C"/>
    <w:lvl w:ilvl="0" w:tplc="851292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932F12"/>
    <w:multiLevelType w:val="hybridMultilevel"/>
    <w:tmpl w:val="A8D0D84A"/>
    <w:lvl w:ilvl="0" w:tplc="EFFAF9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645935"/>
    <w:multiLevelType w:val="multilevel"/>
    <w:tmpl w:val="1EC0308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51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94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0" w15:restartNumberingAfterBreak="0">
    <w:nsid w:val="198E09C5"/>
    <w:multiLevelType w:val="hybridMultilevel"/>
    <w:tmpl w:val="8AD20024"/>
    <w:lvl w:ilvl="0" w:tplc="5804EBBE">
      <w:start w:val="1"/>
      <w:numFmt w:val="upperLetter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207057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2" w15:restartNumberingAfterBreak="0">
    <w:nsid w:val="1B553BCD"/>
    <w:multiLevelType w:val="hybridMultilevel"/>
    <w:tmpl w:val="A1665C34"/>
    <w:lvl w:ilvl="0" w:tplc="15A0FD2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0F40E8"/>
    <w:multiLevelType w:val="hybridMultilevel"/>
    <w:tmpl w:val="2E143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521EDE"/>
    <w:multiLevelType w:val="hybridMultilevel"/>
    <w:tmpl w:val="9DE4C542"/>
    <w:lvl w:ilvl="0" w:tplc="5804EBBE">
      <w:start w:val="1"/>
      <w:numFmt w:val="upperLetter"/>
      <w:lvlText w:val="%1.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897102"/>
    <w:multiLevelType w:val="hybridMultilevel"/>
    <w:tmpl w:val="5A18A20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BA058C1"/>
    <w:multiLevelType w:val="multilevel"/>
    <w:tmpl w:val="F174900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51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944" w:hanging="504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448" w:hanging="648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ind w:left="2952" w:hanging="792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7" w15:restartNumberingAfterBreak="0">
    <w:nsid w:val="3515160A"/>
    <w:multiLevelType w:val="hybridMultilevel"/>
    <w:tmpl w:val="DABCF98E"/>
    <w:lvl w:ilvl="0" w:tplc="86E69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3869C6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9" w15:restartNumberingAfterBreak="0">
    <w:nsid w:val="3BFB4011"/>
    <w:multiLevelType w:val="hybridMultilevel"/>
    <w:tmpl w:val="0D00F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3021E9"/>
    <w:multiLevelType w:val="multilevel"/>
    <w:tmpl w:val="56543F1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51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1" w15:restartNumberingAfterBreak="0">
    <w:nsid w:val="446637D9"/>
    <w:multiLevelType w:val="hybridMultilevel"/>
    <w:tmpl w:val="ED28D70A"/>
    <w:lvl w:ilvl="0" w:tplc="3CEC8FB0">
      <w:start w:val="1"/>
      <w:numFmt w:val="decimal"/>
      <w:lvlText w:val="%1."/>
      <w:lvlJc w:val="left"/>
      <w:pPr>
        <w:ind w:left="360" w:hanging="360"/>
      </w:pPr>
      <w:rPr>
        <w:rFonts w:asciiTheme="minorHAnsi" w:eastAsia="Times New Roman" w:hAnsiTheme="minorHAnsi" w:cstheme="minorHAnsi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59D5D5B"/>
    <w:multiLevelType w:val="hybridMultilevel"/>
    <w:tmpl w:val="9294C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A10276"/>
    <w:multiLevelType w:val="hybridMultilevel"/>
    <w:tmpl w:val="295E5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D71CA8"/>
    <w:multiLevelType w:val="hybridMultilevel"/>
    <w:tmpl w:val="350089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341BBD"/>
    <w:multiLevelType w:val="multilevel"/>
    <w:tmpl w:val="C576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B02DA"/>
    <w:multiLevelType w:val="hybridMultilevel"/>
    <w:tmpl w:val="4ABED7B8"/>
    <w:lvl w:ilvl="0" w:tplc="5804EBBE">
      <w:start w:val="1"/>
      <w:numFmt w:val="upperLetter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823084"/>
    <w:multiLevelType w:val="hybridMultilevel"/>
    <w:tmpl w:val="B8FA0776"/>
    <w:lvl w:ilvl="0" w:tplc="DC261E8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2335FC"/>
    <w:multiLevelType w:val="multilevel"/>
    <w:tmpl w:val="56543F1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51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9" w15:restartNumberingAfterBreak="0">
    <w:nsid w:val="6B4A4F83"/>
    <w:multiLevelType w:val="hybridMultilevel"/>
    <w:tmpl w:val="3C68D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BD147C"/>
    <w:multiLevelType w:val="hybridMultilevel"/>
    <w:tmpl w:val="8D4ADEFA"/>
    <w:lvl w:ilvl="0" w:tplc="934445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EF16930"/>
    <w:multiLevelType w:val="multilevel"/>
    <w:tmpl w:val="6364891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51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94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2" w15:restartNumberingAfterBreak="0">
    <w:nsid w:val="707336E3"/>
    <w:multiLevelType w:val="hybridMultilevel"/>
    <w:tmpl w:val="A07E9F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8082973"/>
    <w:multiLevelType w:val="hybridMultilevel"/>
    <w:tmpl w:val="8E1A1548"/>
    <w:lvl w:ilvl="0" w:tplc="5442C58E">
      <w:start w:val="1"/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66178994">
    <w:abstractNumId w:val="33"/>
  </w:num>
  <w:num w:numId="2" w16cid:durableId="99953671">
    <w:abstractNumId w:val="18"/>
  </w:num>
  <w:num w:numId="3" w16cid:durableId="1765222766">
    <w:abstractNumId w:val="11"/>
  </w:num>
  <w:num w:numId="4" w16cid:durableId="1480490011">
    <w:abstractNumId w:val="19"/>
  </w:num>
  <w:num w:numId="5" w16cid:durableId="799152012">
    <w:abstractNumId w:val="23"/>
  </w:num>
  <w:num w:numId="6" w16cid:durableId="1817381790">
    <w:abstractNumId w:val="29"/>
  </w:num>
  <w:num w:numId="7" w16cid:durableId="1844054157">
    <w:abstractNumId w:val="22"/>
  </w:num>
  <w:num w:numId="8" w16cid:durableId="314530726">
    <w:abstractNumId w:val="27"/>
  </w:num>
  <w:num w:numId="9" w16cid:durableId="1527332973">
    <w:abstractNumId w:val="5"/>
  </w:num>
  <w:num w:numId="10" w16cid:durableId="429736271">
    <w:abstractNumId w:val="13"/>
  </w:num>
  <w:num w:numId="11" w16cid:durableId="19478701">
    <w:abstractNumId w:val="1"/>
  </w:num>
  <w:num w:numId="12" w16cid:durableId="708996793">
    <w:abstractNumId w:val="24"/>
  </w:num>
  <w:num w:numId="13" w16cid:durableId="194002902">
    <w:abstractNumId w:val="26"/>
  </w:num>
  <w:num w:numId="14" w16cid:durableId="742987663">
    <w:abstractNumId w:val="2"/>
  </w:num>
  <w:num w:numId="15" w16cid:durableId="1142036459">
    <w:abstractNumId w:val="10"/>
  </w:num>
  <w:num w:numId="16" w16cid:durableId="1383672391">
    <w:abstractNumId w:val="14"/>
  </w:num>
  <w:num w:numId="17" w16cid:durableId="912393401">
    <w:abstractNumId w:val="20"/>
  </w:num>
  <w:num w:numId="18" w16cid:durableId="57092664">
    <w:abstractNumId w:val="6"/>
  </w:num>
  <w:num w:numId="19" w16cid:durableId="1650939600">
    <w:abstractNumId w:val="15"/>
  </w:num>
  <w:num w:numId="20" w16cid:durableId="1496415874">
    <w:abstractNumId w:val="4"/>
  </w:num>
  <w:num w:numId="21" w16cid:durableId="71977437">
    <w:abstractNumId w:val="28"/>
  </w:num>
  <w:num w:numId="22" w16cid:durableId="1425494090">
    <w:abstractNumId w:val="9"/>
  </w:num>
  <w:num w:numId="23" w16cid:durableId="1399858343">
    <w:abstractNumId w:val="16"/>
  </w:num>
  <w:num w:numId="24" w16cid:durableId="1163475466">
    <w:abstractNumId w:val="31"/>
  </w:num>
  <w:num w:numId="25" w16cid:durableId="229462304">
    <w:abstractNumId w:val="0"/>
  </w:num>
  <w:num w:numId="26" w16cid:durableId="1641954611">
    <w:abstractNumId w:val="25"/>
  </w:num>
  <w:num w:numId="27" w16cid:durableId="1378697743">
    <w:abstractNumId w:val="21"/>
  </w:num>
  <w:num w:numId="28" w16cid:durableId="410279689">
    <w:abstractNumId w:val="32"/>
  </w:num>
  <w:num w:numId="29" w16cid:durableId="40256092">
    <w:abstractNumId w:val="3"/>
  </w:num>
  <w:num w:numId="30" w16cid:durableId="728383677">
    <w:abstractNumId w:val="30"/>
  </w:num>
  <w:num w:numId="31" w16cid:durableId="1693721393">
    <w:abstractNumId w:val="7"/>
  </w:num>
  <w:num w:numId="32" w16cid:durableId="608664216">
    <w:abstractNumId w:val="8"/>
  </w:num>
  <w:num w:numId="33" w16cid:durableId="1266305185">
    <w:abstractNumId w:val="12"/>
  </w:num>
  <w:num w:numId="34" w16cid:durableId="2036072732">
    <w:abstractNumId w:val="17"/>
  </w:num>
  <w:numIdMacAtCleanup w:val="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mirrorMargins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EB4"/>
    <w:rsid w:val="000003BD"/>
    <w:rsid w:val="00001801"/>
    <w:rsid w:val="00003D93"/>
    <w:rsid w:val="000058BA"/>
    <w:rsid w:val="00005A2D"/>
    <w:rsid w:val="000104B4"/>
    <w:rsid w:val="0001193A"/>
    <w:rsid w:val="00015424"/>
    <w:rsid w:val="00015489"/>
    <w:rsid w:val="0002054F"/>
    <w:rsid w:val="00021E8E"/>
    <w:rsid w:val="00023840"/>
    <w:rsid w:val="00027E5C"/>
    <w:rsid w:val="0003043C"/>
    <w:rsid w:val="000311AD"/>
    <w:rsid w:val="0003244D"/>
    <w:rsid w:val="00033345"/>
    <w:rsid w:val="00034633"/>
    <w:rsid w:val="00035D0B"/>
    <w:rsid w:val="000366AD"/>
    <w:rsid w:val="00037909"/>
    <w:rsid w:val="00041689"/>
    <w:rsid w:val="000427AA"/>
    <w:rsid w:val="00043F5F"/>
    <w:rsid w:val="00047CC0"/>
    <w:rsid w:val="00050059"/>
    <w:rsid w:val="00050A45"/>
    <w:rsid w:val="00054376"/>
    <w:rsid w:val="0005462A"/>
    <w:rsid w:val="00054683"/>
    <w:rsid w:val="00054B27"/>
    <w:rsid w:val="00055A35"/>
    <w:rsid w:val="00055CE0"/>
    <w:rsid w:val="00056854"/>
    <w:rsid w:val="00056C1D"/>
    <w:rsid w:val="000574A5"/>
    <w:rsid w:val="0005791D"/>
    <w:rsid w:val="000605B3"/>
    <w:rsid w:val="00061D43"/>
    <w:rsid w:val="000625D8"/>
    <w:rsid w:val="000629FF"/>
    <w:rsid w:val="00066B78"/>
    <w:rsid w:val="00066C98"/>
    <w:rsid w:val="00067B20"/>
    <w:rsid w:val="00067FE2"/>
    <w:rsid w:val="000707A4"/>
    <w:rsid w:val="00071D8A"/>
    <w:rsid w:val="00073137"/>
    <w:rsid w:val="00074EF6"/>
    <w:rsid w:val="00075F23"/>
    <w:rsid w:val="00076312"/>
    <w:rsid w:val="000853BC"/>
    <w:rsid w:val="00085AF5"/>
    <w:rsid w:val="00087122"/>
    <w:rsid w:val="00087595"/>
    <w:rsid w:val="0008779D"/>
    <w:rsid w:val="0009025B"/>
    <w:rsid w:val="00090FBC"/>
    <w:rsid w:val="000913BB"/>
    <w:rsid w:val="00093492"/>
    <w:rsid w:val="00094046"/>
    <w:rsid w:val="000947A9"/>
    <w:rsid w:val="0009520A"/>
    <w:rsid w:val="00095CB2"/>
    <w:rsid w:val="00096899"/>
    <w:rsid w:val="000A0515"/>
    <w:rsid w:val="000A0D67"/>
    <w:rsid w:val="000A37AC"/>
    <w:rsid w:val="000A37F8"/>
    <w:rsid w:val="000A38C3"/>
    <w:rsid w:val="000A6812"/>
    <w:rsid w:val="000B009A"/>
    <w:rsid w:val="000B1190"/>
    <w:rsid w:val="000B41E9"/>
    <w:rsid w:val="000B5143"/>
    <w:rsid w:val="000B6962"/>
    <w:rsid w:val="000B6AEA"/>
    <w:rsid w:val="000B6C85"/>
    <w:rsid w:val="000B7433"/>
    <w:rsid w:val="000C0388"/>
    <w:rsid w:val="000C18DD"/>
    <w:rsid w:val="000C50AC"/>
    <w:rsid w:val="000C5542"/>
    <w:rsid w:val="000C5D2B"/>
    <w:rsid w:val="000C64EC"/>
    <w:rsid w:val="000C7517"/>
    <w:rsid w:val="000C7FF4"/>
    <w:rsid w:val="000D11AA"/>
    <w:rsid w:val="000D154E"/>
    <w:rsid w:val="000D158A"/>
    <w:rsid w:val="000D1E99"/>
    <w:rsid w:val="000E18D2"/>
    <w:rsid w:val="000E3F2B"/>
    <w:rsid w:val="000E5D02"/>
    <w:rsid w:val="000E62B7"/>
    <w:rsid w:val="000F09DC"/>
    <w:rsid w:val="000F0EDA"/>
    <w:rsid w:val="000F12CD"/>
    <w:rsid w:val="000F1DD4"/>
    <w:rsid w:val="000F248C"/>
    <w:rsid w:val="000F3416"/>
    <w:rsid w:val="000F3D58"/>
    <w:rsid w:val="000F3E7F"/>
    <w:rsid w:val="000F67B4"/>
    <w:rsid w:val="000F72A6"/>
    <w:rsid w:val="000F77A0"/>
    <w:rsid w:val="000F798B"/>
    <w:rsid w:val="001020A4"/>
    <w:rsid w:val="00102227"/>
    <w:rsid w:val="00103EF3"/>
    <w:rsid w:val="00104E4E"/>
    <w:rsid w:val="00106038"/>
    <w:rsid w:val="00111243"/>
    <w:rsid w:val="001125EA"/>
    <w:rsid w:val="001127A9"/>
    <w:rsid w:val="00115504"/>
    <w:rsid w:val="00116DCB"/>
    <w:rsid w:val="0011713C"/>
    <w:rsid w:val="001204F7"/>
    <w:rsid w:val="0012200F"/>
    <w:rsid w:val="001222AB"/>
    <w:rsid w:val="001238AF"/>
    <w:rsid w:val="00127416"/>
    <w:rsid w:val="001279DB"/>
    <w:rsid w:val="001319EA"/>
    <w:rsid w:val="00132FCD"/>
    <w:rsid w:val="0013341B"/>
    <w:rsid w:val="001349C5"/>
    <w:rsid w:val="001364B2"/>
    <w:rsid w:val="001369EC"/>
    <w:rsid w:val="00136BCA"/>
    <w:rsid w:val="001374F9"/>
    <w:rsid w:val="00140253"/>
    <w:rsid w:val="001410A1"/>
    <w:rsid w:val="0014152D"/>
    <w:rsid w:val="00141DDB"/>
    <w:rsid w:val="00142492"/>
    <w:rsid w:val="001426BA"/>
    <w:rsid w:val="00143296"/>
    <w:rsid w:val="00143E1C"/>
    <w:rsid w:val="001442DD"/>
    <w:rsid w:val="00145556"/>
    <w:rsid w:val="00146EB1"/>
    <w:rsid w:val="00151D3B"/>
    <w:rsid w:val="00153759"/>
    <w:rsid w:val="001541FB"/>
    <w:rsid w:val="00154A42"/>
    <w:rsid w:val="001552DF"/>
    <w:rsid w:val="00156120"/>
    <w:rsid w:val="00160217"/>
    <w:rsid w:val="00160843"/>
    <w:rsid w:val="00161485"/>
    <w:rsid w:val="00162989"/>
    <w:rsid w:val="00163656"/>
    <w:rsid w:val="00164B12"/>
    <w:rsid w:val="001679C6"/>
    <w:rsid w:val="00167C12"/>
    <w:rsid w:val="00167C75"/>
    <w:rsid w:val="00167CD0"/>
    <w:rsid w:val="00167F60"/>
    <w:rsid w:val="0017301C"/>
    <w:rsid w:val="00174CB7"/>
    <w:rsid w:val="00176B45"/>
    <w:rsid w:val="001774FF"/>
    <w:rsid w:val="00180326"/>
    <w:rsid w:val="001811BA"/>
    <w:rsid w:val="00181BFC"/>
    <w:rsid w:val="00183730"/>
    <w:rsid w:val="001846E4"/>
    <w:rsid w:val="00184CCA"/>
    <w:rsid w:val="00186999"/>
    <w:rsid w:val="00187E0E"/>
    <w:rsid w:val="001917F8"/>
    <w:rsid w:val="0019265B"/>
    <w:rsid w:val="00192E60"/>
    <w:rsid w:val="001951CA"/>
    <w:rsid w:val="00195580"/>
    <w:rsid w:val="00195EC3"/>
    <w:rsid w:val="00196189"/>
    <w:rsid w:val="001966F3"/>
    <w:rsid w:val="001974B2"/>
    <w:rsid w:val="001974B5"/>
    <w:rsid w:val="00197AFE"/>
    <w:rsid w:val="00197B91"/>
    <w:rsid w:val="001A0B4C"/>
    <w:rsid w:val="001A0C00"/>
    <w:rsid w:val="001A1179"/>
    <w:rsid w:val="001A27EA"/>
    <w:rsid w:val="001B03EC"/>
    <w:rsid w:val="001B0BCA"/>
    <w:rsid w:val="001B33F5"/>
    <w:rsid w:val="001B3506"/>
    <w:rsid w:val="001B3610"/>
    <w:rsid w:val="001B56C0"/>
    <w:rsid w:val="001B60AC"/>
    <w:rsid w:val="001B7C01"/>
    <w:rsid w:val="001C0450"/>
    <w:rsid w:val="001C133A"/>
    <w:rsid w:val="001C222A"/>
    <w:rsid w:val="001C35B6"/>
    <w:rsid w:val="001C363D"/>
    <w:rsid w:val="001C441F"/>
    <w:rsid w:val="001C5EA6"/>
    <w:rsid w:val="001C6259"/>
    <w:rsid w:val="001C6352"/>
    <w:rsid w:val="001C6592"/>
    <w:rsid w:val="001C68F4"/>
    <w:rsid w:val="001D09C0"/>
    <w:rsid w:val="001D24DB"/>
    <w:rsid w:val="001D33CB"/>
    <w:rsid w:val="001D48F7"/>
    <w:rsid w:val="001E0B91"/>
    <w:rsid w:val="001E2D38"/>
    <w:rsid w:val="001E2D7C"/>
    <w:rsid w:val="001E528D"/>
    <w:rsid w:val="001E5AD9"/>
    <w:rsid w:val="001E5C14"/>
    <w:rsid w:val="001E74F8"/>
    <w:rsid w:val="001E7F82"/>
    <w:rsid w:val="001F0E59"/>
    <w:rsid w:val="001F17AB"/>
    <w:rsid w:val="001F26FA"/>
    <w:rsid w:val="001F2EB3"/>
    <w:rsid w:val="001F5DB1"/>
    <w:rsid w:val="00200040"/>
    <w:rsid w:val="0020072A"/>
    <w:rsid w:val="00201800"/>
    <w:rsid w:val="002030F3"/>
    <w:rsid w:val="002031AF"/>
    <w:rsid w:val="00203586"/>
    <w:rsid w:val="00203E2D"/>
    <w:rsid w:val="00206269"/>
    <w:rsid w:val="00206A8C"/>
    <w:rsid w:val="00210409"/>
    <w:rsid w:val="002135FF"/>
    <w:rsid w:val="002141D3"/>
    <w:rsid w:val="002147A3"/>
    <w:rsid w:val="002148F5"/>
    <w:rsid w:val="00214C95"/>
    <w:rsid w:val="00216B78"/>
    <w:rsid w:val="00216F20"/>
    <w:rsid w:val="00217AAF"/>
    <w:rsid w:val="00224237"/>
    <w:rsid w:val="00224E6F"/>
    <w:rsid w:val="00224EC3"/>
    <w:rsid w:val="00226908"/>
    <w:rsid w:val="00226B1E"/>
    <w:rsid w:val="002331B9"/>
    <w:rsid w:val="00233B77"/>
    <w:rsid w:val="00234825"/>
    <w:rsid w:val="00234AF7"/>
    <w:rsid w:val="00235700"/>
    <w:rsid w:val="00235C3D"/>
    <w:rsid w:val="0024348F"/>
    <w:rsid w:val="00243D85"/>
    <w:rsid w:val="00244878"/>
    <w:rsid w:val="00244F9C"/>
    <w:rsid w:val="002468E5"/>
    <w:rsid w:val="00247227"/>
    <w:rsid w:val="00247638"/>
    <w:rsid w:val="00247667"/>
    <w:rsid w:val="002501A0"/>
    <w:rsid w:val="0025065A"/>
    <w:rsid w:val="00252313"/>
    <w:rsid w:val="0025255D"/>
    <w:rsid w:val="00252C30"/>
    <w:rsid w:val="002550D7"/>
    <w:rsid w:val="00255FFD"/>
    <w:rsid w:val="002575FB"/>
    <w:rsid w:val="00260A79"/>
    <w:rsid w:val="00261392"/>
    <w:rsid w:val="0026281A"/>
    <w:rsid w:val="00262B3A"/>
    <w:rsid w:val="00263077"/>
    <w:rsid w:val="0027086B"/>
    <w:rsid w:val="00271587"/>
    <w:rsid w:val="00271A26"/>
    <w:rsid w:val="00271A87"/>
    <w:rsid w:val="002720C0"/>
    <w:rsid w:val="00275502"/>
    <w:rsid w:val="00275541"/>
    <w:rsid w:val="002777E1"/>
    <w:rsid w:val="002807C6"/>
    <w:rsid w:val="00280BCD"/>
    <w:rsid w:val="002836B1"/>
    <w:rsid w:val="00283871"/>
    <w:rsid w:val="00284E60"/>
    <w:rsid w:val="0028507A"/>
    <w:rsid w:val="00285529"/>
    <w:rsid w:val="002858D3"/>
    <w:rsid w:val="00285D46"/>
    <w:rsid w:val="002867E5"/>
    <w:rsid w:val="00291119"/>
    <w:rsid w:val="00291125"/>
    <w:rsid w:val="00293139"/>
    <w:rsid w:val="0029372A"/>
    <w:rsid w:val="00293A9D"/>
    <w:rsid w:val="00294107"/>
    <w:rsid w:val="00297A3E"/>
    <w:rsid w:val="00297FA2"/>
    <w:rsid w:val="002A149F"/>
    <w:rsid w:val="002A163E"/>
    <w:rsid w:val="002A19F2"/>
    <w:rsid w:val="002A1D5C"/>
    <w:rsid w:val="002A2CED"/>
    <w:rsid w:val="002A2DD0"/>
    <w:rsid w:val="002A35E3"/>
    <w:rsid w:val="002A402B"/>
    <w:rsid w:val="002A52FF"/>
    <w:rsid w:val="002A5F95"/>
    <w:rsid w:val="002A6A99"/>
    <w:rsid w:val="002A6B70"/>
    <w:rsid w:val="002A7533"/>
    <w:rsid w:val="002A7906"/>
    <w:rsid w:val="002B0B75"/>
    <w:rsid w:val="002B1284"/>
    <w:rsid w:val="002B167B"/>
    <w:rsid w:val="002B1C52"/>
    <w:rsid w:val="002B33C0"/>
    <w:rsid w:val="002B3A77"/>
    <w:rsid w:val="002B3C8C"/>
    <w:rsid w:val="002B43C0"/>
    <w:rsid w:val="002B7A20"/>
    <w:rsid w:val="002C2022"/>
    <w:rsid w:val="002C282E"/>
    <w:rsid w:val="002C59F0"/>
    <w:rsid w:val="002C6927"/>
    <w:rsid w:val="002C6FA6"/>
    <w:rsid w:val="002C7A2C"/>
    <w:rsid w:val="002D3D25"/>
    <w:rsid w:val="002D63F3"/>
    <w:rsid w:val="002D7D83"/>
    <w:rsid w:val="002E22F0"/>
    <w:rsid w:val="002E26E3"/>
    <w:rsid w:val="002E3A6C"/>
    <w:rsid w:val="002E62E8"/>
    <w:rsid w:val="002E65D2"/>
    <w:rsid w:val="002F0B92"/>
    <w:rsid w:val="002F0BD3"/>
    <w:rsid w:val="002F2E3B"/>
    <w:rsid w:val="002F5241"/>
    <w:rsid w:val="002F6777"/>
    <w:rsid w:val="002F6F6C"/>
    <w:rsid w:val="00301424"/>
    <w:rsid w:val="0030242E"/>
    <w:rsid w:val="00302446"/>
    <w:rsid w:val="003050A5"/>
    <w:rsid w:val="003050E0"/>
    <w:rsid w:val="00305518"/>
    <w:rsid w:val="0030602A"/>
    <w:rsid w:val="003071E9"/>
    <w:rsid w:val="003125D9"/>
    <w:rsid w:val="00312687"/>
    <w:rsid w:val="0031272F"/>
    <w:rsid w:val="003150BB"/>
    <w:rsid w:val="003167F2"/>
    <w:rsid w:val="003176FB"/>
    <w:rsid w:val="00322B82"/>
    <w:rsid w:val="003243CA"/>
    <w:rsid w:val="00326F3E"/>
    <w:rsid w:val="00327506"/>
    <w:rsid w:val="0033171C"/>
    <w:rsid w:val="003320AC"/>
    <w:rsid w:val="00332113"/>
    <w:rsid w:val="00332892"/>
    <w:rsid w:val="00333CAC"/>
    <w:rsid w:val="00335B22"/>
    <w:rsid w:val="00337425"/>
    <w:rsid w:val="00337F59"/>
    <w:rsid w:val="00340446"/>
    <w:rsid w:val="00342E87"/>
    <w:rsid w:val="00345E14"/>
    <w:rsid w:val="003460C5"/>
    <w:rsid w:val="00346A27"/>
    <w:rsid w:val="003505EB"/>
    <w:rsid w:val="00350BD6"/>
    <w:rsid w:val="003535AD"/>
    <w:rsid w:val="00353755"/>
    <w:rsid w:val="003548AF"/>
    <w:rsid w:val="003566B0"/>
    <w:rsid w:val="003568DD"/>
    <w:rsid w:val="00356F4D"/>
    <w:rsid w:val="0035760F"/>
    <w:rsid w:val="0036130A"/>
    <w:rsid w:val="00364473"/>
    <w:rsid w:val="0036773B"/>
    <w:rsid w:val="00367FDA"/>
    <w:rsid w:val="003713B3"/>
    <w:rsid w:val="003713F8"/>
    <w:rsid w:val="00372385"/>
    <w:rsid w:val="00373A73"/>
    <w:rsid w:val="00374860"/>
    <w:rsid w:val="0037628C"/>
    <w:rsid w:val="003812C7"/>
    <w:rsid w:val="0038301D"/>
    <w:rsid w:val="0038355D"/>
    <w:rsid w:val="00383995"/>
    <w:rsid w:val="00383AF0"/>
    <w:rsid w:val="00384773"/>
    <w:rsid w:val="00385CE5"/>
    <w:rsid w:val="00385F22"/>
    <w:rsid w:val="003862C6"/>
    <w:rsid w:val="00390601"/>
    <w:rsid w:val="0039186C"/>
    <w:rsid w:val="00391B30"/>
    <w:rsid w:val="00392C39"/>
    <w:rsid w:val="00393EC0"/>
    <w:rsid w:val="00394E56"/>
    <w:rsid w:val="00395CF5"/>
    <w:rsid w:val="00396F6C"/>
    <w:rsid w:val="003A1648"/>
    <w:rsid w:val="003A21D1"/>
    <w:rsid w:val="003A2317"/>
    <w:rsid w:val="003A2F5C"/>
    <w:rsid w:val="003A36DB"/>
    <w:rsid w:val="003A37BA"/>
    <w:rsid w:val="003A4852"/>
    <w:rsid w:val="003B0BFE"/>
    <w:rsid w:val="003B13DB"/>
    <w:rsid w:val="003B217A"/>
    <w:rsid w:val="003B3FA0"/>
    <w:rsid w:val="003B50FC"/>
    <w:rsid w:val="003B6768"/>
    <w:rsid w:val="003B6CB9"/>
    <w:rsid w:val="003C107C"/>
    <w:rsid w:val="003C1291"/>
    <w:rsid w:val="003C13CE"/>
    <w:rsid w:val="003C3084"/>
    <w:rsid w:val="003C346E"/>
    <w:rsid w:val="003C5E55"/>
    <w:rsid w:val="003C5ED9"/>
    <w:rsid w:val="003C7FAA"/>
    <w:rsid w:val="003D359C"/>
    <w:rsid w:val="003D36CA"/>
    <w:rsid w:val="003D71C2"/>
    <w:rsid w:val="003D74C1"/>
    <w:rsid w:val="003E5333"/>
    <w:rsid w:val="003E579F"/>
    <w:rsid w:val="003E785C"/>
    <w:rsid w:val="003E7DB9"/>
    <w:rsid w:val="003F00CD"/>
    <w:rsid w:val="003F0FD1"/>
    <w:rsid w:val="003F22C8"/>
    <w:rsid w:val="003F34E2"/>
    <w:rsid w:val="003F4563"/>
    <w:rsid w:val="003F466D"/>
    <w:rsid w:val="003F595B"/>
    <w:rsid w:val="003F7347"/>
    <w:rsid w:val="00400A4D"/>
    <w:rsid w:val="00400E67"/>
    <w:rsid w:val="004011DB"/>
    <w:rsid w:val="00401E33"/>
    <w:rsid w:val="0040222D"/>
    <w:rsid w:val="00404915"/>
    <w:rsid w:val="00404C47"/>
    <w:rsid w:val="004067C7"/>
    <w:rsid w:val="00406EAB"/>
    <w:rsid w:val="00410E69"/>
    <w:rsid w:val="004169A0"/>
    <w:rsid w:val="00421CE2"/>
    <w:rsid w:val="00421F03"/>
    <w:rsid w:val="004227F6"/>
    <w:rsid w:val="004234FF"/>
    <w:rsid w:val="00423DC3"/>
    <w:rsid w:val="00424BB5"/>
    <w:rsid w:val="00425AE9"/>
    <w:rsid w:val="00426975"/>
    <w:rsid w:val="00426DA5"/>
    <w:rsid w:val="004271A7"/>
    <w:rsid w:val="00427F4E"/>
    <w:rsid w:val="0043045C"/>
    <w:rsid w:val="0043080C"/>
    <w:rsid w:val="004310CE"/>
    <w:rsid w:val="00432F07"/>
    <w:rsid w:val="004333F2"/>
    <w:rsid w:val="00435C3C"/>
    <w:rsid w:val="00435EDC"/>
    <w:rsid w:val="00435F2E"/>
    <w:rsid w:val="004361A7"/>
    <w:rsid w:val="00437D08"/>
    <w:rsid w:val="0044240C"/>
    <w:rsid w:val="004439D3"/>
    <w:rsid w:val="00444F4F"/>
    <w:rsid w:val="00445AEE"/>
    <w:rsid w:val="00445B38"/>
    <w:rsid w:val="00446172"/>
    <w:rsid w:val="004502CA"/>
    <w:rsid w:val="004533F4"/>
    <w:rsid w:val="00457301"/>
    <w:rsid w:val="00457673"/>
    <w:rsid w:val="004613EA"/>
    <w:rsid w:val="00461E43"/>
    <w:rsid w:val="004628DF"/>
    <w:rsid w:val="00463C77"/>
    <w:rsid w:val="00464999"/>
    <w:rsid w:val="00465E06"/>
    <w:rsid w:val="0046708C"/>
    <w:rsid w:val="00471BA5"/>
    <w:rsid w:val="00472506"/>
    <w:rsid w:val="0047471F"/>
    <w:rsid w:val="00475F6E"/>
    <w:rsid w:val="00476C55"/>
    <w:rsid w:val="0048012D"/>
    <w:rsid w:val="00480D90"/>
    <w:rsid w:val="00481C25"/>
    <w:rsid w:val="004844BB"/>
    <w:rsid w:val="00484729"/>
    <w:rsid w:val="00485E75"/>
    <w:rsid w:val="00486C22"/>
    <w:rsid w:val="00486F84"/>
    <w:rsid w:val="004872A9"/>
    <w:rsid w:val="00493441"/>
    <w:rsid w:val="004A0004"/>
    <w:rsid w:val="004A1030"/>
    <w:rsid w:val="004A10B7"/>
    <w:rsid w:val="004A2A05"/>
    <w:rsid w:val="004A3817"/>
    <w:rsid w:val="004A3B65"/>
    <w:rsid w:val="004A4F23"/>
    <w:rsid w:val="004A5DF1"/>
    <w:rsid w:val="004B2233"/>
    <w:rsid w:val="004B2713"/>
    <w:rsid w:val="004B27F7"/>
    <w:rsid w:val="004B37C6"/>
    <w:rsid w:val="004B5B92"/>
    <w:rsid w:val="004C2573"/>
    <w:rsid w:val="004C39B6"/>
    <w:rsid w:val="004D15D9"/>
    <w:rsid w:val="004D2807"/>
    <w:rsid w:val="004D4BC9"/>
    <w:rsid w:val="004D52B0"/>
    <w:rsid w:val="004D57D6"/>
    <w:rsid w:val="004D66D2"/>
    <w:rsid w:val="004D6DDE"/>
    <w:rsid w:val="004D6F1D"/>
    <w:rsid w:val="004D7206"/>
    <w:rsid w:val="004D7924"/>
    <w:rsid w:val="004D7AE5"/>
    <w:rsid w:val="004E07B6"/>
    <w:rsid w:val="004E25E7"/>
    <w:rsid w:val="004E2892"/>
    <w:rsid w:val="004E58B9"/>
    <w:rsid w:val="004E78E8"/>
    <w:rsid w:val="004F03C1"/>
    <w:rsid w:val="004F13A6"/>
    <w:rsid w:val="004F1D96"/>
    <w:rsid w:val="004F1DE6"/>
    <w:rsid w:val="004F3641"/>
    <w:rsid w:val="004F5214"/>
    <w:rsid w:val="004F5A59"/>
    <w:rsid w:val="004F7CC9"/>
    <w:rsid w:val="00500955"/>
    <w:rsid w:val="0050247A"/>
    <w:rsid w:val="00502691"/>
    <w:rsid w:val="00502FA7"/>
    <w:rsid w:val="00504049"/>
    <w:rsid w:val="00504876"/>
    <w:rsid w:val="00505AF0"/>
    <w:rsid w:val="00505D55"/>
    <w:rsid w:val="005061CD"/>
    <w:rsid w:val="005065B8"/>
    <w:rsid w:val="00506D77"/>
    <w:rsid w:val="00506F16"/>
    <w:rsid w:val="00510D7C"/>
    <w:rsid w:val="00511652"/>
    <w:rsid w:val="00511D37"/>
    <w:rsid w:val="005126BA"/>
    <w:rsid w:val="00513444"/>
    <w:rsid w:val="005147F1"/>
    <w:rsid w:val="0051559E"/>
    <w:rsid w:val="00515853"/>
    <w:rsid w:val="00517B40"/>
    <w:rsid w:val="005209E6"/>
    <w:rsid w:val="0052404B"/>
    <w:rsid w:val="00525705"/>
    <w:rsid w:val="00526BE9"/>
    <w:rsid w:val="00526C1F"/>
    <w:rsid w:val="00526E9F"/>
    <w:rsid w:val="005271F0"/>
    <w:rsid w:val="00527226"/>
    <w:rsid w:val="00527822"/>
    <w:rsid w:val="00530C41"/>
    <w:rsid w:val="00532A16"/>
    <w:rsid w:val="00532E80"/>
    <w:rsid w:val="00533CA4"/>
    <w:rsid w:val="005351DC"/>
    <w:rsid w:val="00536C3C"/>
    <w:rsid w:val="00537122"/>
    <w:rsid w:val="0053770B"/>
    <w:rsid w:val="00542BCC"/>
    <w:rsid w:val="00542EA3"/>
    <w:rsid w:val="00542FC4"/>
    <w:rsid w:val="00545055"/>
    <w:rsid w:val="0054652A"/>
    <w:rsid w:val="0055070F"/>
    <w:rsid w:val="00550CA8"/>
    <w:rsid w:val="005522F7"/>
    <w:rsid w:val="0055343E"/>
    <w:rsid w:val="005554A5"/>
    <w:rsid w:val="00555811"/>
    <w:rsid w:val="005569CE"/>
    <w:rsid w:val="0055700F"/>
    <w:rsid w:val="00557DFA"/>
    <w:rsid w:val="00557FED"/>
    <w:rsid w:val="005604ED"/>
    <w:rsid w:val="00560E27"/>
    <w:rsid w:val="005633E5"/>
    <w:rsid w:val="0056477F"/>
    <w:rsid w:val="00566700"/>
    <w:rsid w:val="00567711"/>
    <w:rsid w:val="00570FF1"/>
    <w:rsid w:val="005710C7"/>
    <w:rsid w:val="0057366D"/>
    <w:rsid w:val="0057387A"/>
    <w:rsid w:val="005749CE"/>
    <w:rsid w:val="005752AC"/>
    <w:rsid w:val="00576996"/>
    <w:rsid w:val="00577342"/>
    <w:rsid w:val="00577398"/>
    <w:rsid w:val="00577518"/>
    <w:rsid w:val="005779E6"/>
    <w:rsid w:val="00581BF2"/>
    <w:rsid w:val="00581F82"/>
    <w:rsid w:val="00582064"/>
    <w:rsid w:val="005828ED"/>
    <w:rsid w:val="00583340"/>
    <w:rsid w:val="005851A8"/>
    <w:rsid w:val="005858F8"/>
    <w:rsid w:val="00590CC6"/>
    <w:rsid w:val="00593139"/>
    <w:rsid w:val="005936E6"/>
    <w:rsid w:val="0059439E"/>
    <w:rsid w:val="0059599C"/>
    <w:rsid w:val="005A05E5"/>
    <w:rsid w:val="005A223A"/>
    <w:rsid w:val="005A2479"/>
    <w:rsid w:val="005A357E"/>
    <w:rsid w:val="005A389C"/>
    <w:rsid w:val="005A4C13"/>
    <w:rsid w:val="005A5C71"/>
    <w:rsid w:val="005A7192"/>
    <w:rsid w:val="005A78E2"/>
    <w:rsid w:val="005B0EB0"/>
    <w:rsid w:val="005B14F7"/>
    <w:rsid w:val="005B18ED"/>
    <w:rsid w:val="005B1940"/>
    <w:rsid w:val="005B2959"/>
    <w:rsid w:val="005B3AE8"/>
    <w:rsid w:val="005B45A3"/>
    <w:rsid w:val="005B4D72"/>
    <w:rsid w:val="005B64E1"/>
    <w:rsid w:val="005B781A"/>
    <w:rsid w:val="005C0D35"/>
    <w:rsid w:val="005C1C8A"/>
    <w:rsid w:val="005C7C7B"/>
    <w:rsid w:val="005D0E09"/>
    <w:rsid w:val="005D196D"/>
    <w:rsid w:val="005D1A4E"/>
    <w:rsid w:val="005D1C15"/>
    <w:rsid w:val="005D225F"/>
    <w:rsid w:val="005D4C9F"/>
    <w:rsid w:val="005E36CC"/>
    <w:rsid w:val="005E390F"/>
    <w:rsid w:val="005E4C15"/>
    <w:rsid w:val="005E533B"/>
    <w:rsid w:val="005E5341"/>
    <w:rsid w:val="005E5C2F"/>
    <w:rsid w:val="005E7F1C"/>
    <w:rsid w:val="005F33FE"/>
    <w:rsid w:val="005F5473"/>
    <w:rsid w:val="005F6804"/>
    <w:rsid w:val="005F7653"/>
    <w:rsid w:val="005F7950"/>
    <w:rsid w:val="00600FA8"/>
    <w:rsid w:val="00602867"/>
    <w:rsid w:val="00603A02"/>
    <w:rsid w:val="00603C66"/>
    <w:rsid w:val="006055F8"/>
    <w:rsid w:val="006057C2"/>
    <w:rsid w:val="00605C85"/>
    <w:rsid w:val="00611C45"/>
    <w:rsid w:val="00612410"/>
    <w:rsid w:val="0061390B"/>
    <w:rsid w:val="0061429F"/>
    <w:rsid w:val="00614C67"/>
    <w:rsid w:val="00615931"/>
    <w:rsid w:val="00615E7A"/>
    <w:rsid w:val="00617F6E"/>
    <w:rsid w:val="006262EE"/>
    <w:rsid w:val="0062788D"/>
    <w:rsid w:val="0063046A"/>
    <w:rsid w:val="006307C7"/>
    <w:rsid w:val="00630C5A"/>
    <w:rsid w:val="006311F5"/>
    <w:rsid w:val="00632103"/>
    <w:rsid w:val="006324C8"/>
    <w:rsid w:val="00633B39"/>
    <w:rsid w:val="00633C46"/>
    <w:rsid w:val="00634206"/>
    <w:rsid w:val="00634799"/>
    <w:rsid w:val="00635EB1"/>
    <w:rsid w:val="00636BED"/>
    <w:rsid w:val="00636D0B"/>
    <w:rsid w:val="00637CEB"/>
    <w:rsid w:val="006402DA"/>
    <w:rsid w:val="00640595"/>
    <w:rsid w:val="00642AB6"/>
    <w:rsid w:val="00642D19"/>
    <w:rsid w:val="006432EA"/>
    <w:rsid w:val="006443E5"/>
    <w:rsid w:val="0065019E"/>
    <w:rsid w:val="00650FB7"/>
    <w:rsid w:val="00652B0B"/>
    <w:rsid w:val="006532EC"/>
    <w:rsid w:val="00654C37"/>
    <w:rsid w:val="0065533B"/>
    <w:rsid w:val="00656976"/>
    <w:rsid w:val="006575A3"/>
    <w:rsid w:val="00660AD8"/>
    <w:rsid w:val="00662CA1"/>
    <w:rsid w:val="00664269"/>
    <w:rsid w:val="0066437C"/>
    <w:rsid w:val="00666851"/>
    <w:rsid w:val="00667CC3"/>
    <w:rsid w:val="0067021C"/>
    <w:rsid w:val="00670E91"/>
    <w:rsid w:val="006715F2"/>
    <w:rsid w:val="00672A11"/>
    <w:rsid w:val="00673EBC"/>
    <w:rsid w:val="0067526E"/>
    <w:rsid w:val="00680824"/>
    <w:rsid w:val="00680F15"/>
    <w:rsid w:val="006824F0"/>
    <w:rsid w:val="006832B7"/>
    <w:rsid w:val="00686C7D"/>
    <w:rsid w:val="00687D8D"/>
    <w:rsid w:val="006909A4"/>
    <w:rsid w:val="00690E44"/>
    <w:rsid w:val="006935DA"/>
    <w:rsid w:val="006949FC"/>
    <w:rsid w:val="0069630F"/>
    <w:rsid w:val="006965A1"/>
    <w:rsid w:val="006A0914"/>
    <w:rsid w:val="006A1014"/>
    <w:rsid w:val="006A2902"/>
    <w:rsid w:val="006A4684"/>
    <w:rsid w:val="006A4998"/>
    <w:rsid w:val="006A4C87"/>
    <w:rsid w:val="006A5435"/>
    <w:rsid w:val="006A633B"/>
    <w:rsid w:val="006A68AE"/>
    <w:rsid w:val="006B19CE"/>
    <w:rsid w:val="006B289C"/>
    <w:rsid w:val="006B4005"/>
    <w:rsid w:val="006B540D"/>
    <w:rsid w:val="006B56A7"/>
    <w:rsid w:val="006B6171"/>
    <w:rsid w:val="006B6304"/>
    <w:rsid w:val="006B65AB"/>
    <w:rsid w:val="006B6BB2"/>
    <w:rsid w:val="006B6E7C"/>
    <w:rsid w:val="006B78A4"/>
    <w:rsid w:val="006C05E7"/>
    <w:rsid w:val="006C0B34"/>
    <w:rsid w:val="006C2283"/>
    <w:rsid w:val="006C2675"/>
    <w:rsid w:val="006C3207"/>
    <w:rsid w:val="006C3E25"/>
    <w:rsid w:val="006C4CD7"/>
    <w:rsid w:val="006C7275"/>
    <w:rsid w:val="006D060F"/>
    <w:rsid w:val="006D1A00"/>
    <w:rsid w:val="006D208F"/>
    <w:rsid w:val="006D27EA"/>
    <w:rsid w:val="006D3BFA"/>
    <w:rsid w:val="006D6670"/>
    <w:rsid w:val="006D78D2"/>
    <w:rsid w:val="006D7EC2"/>
    <w:rsid w:val="006E0310"/>
    <w:rsid w:val="006E05FC"/>
    <w:rsid w:val="006E0AED"/>
    <w:rsid w:val="006E16BC"/>
    <w:rsid w:val="006E2389"/>
    <w:rsid w:val="006E26BE"/>
    <w:rsid w:val="006E5460"/>
    <w:rsid w:val="006E5D83"/>
    <w:rsid w:val="006E69BA"/>
    <w:rsid w:val="006E7868"/>
    <w:rsid w:val="006E7930"/>
    <w:rsid w:val="006F0278"/>
    <w:rsid w:val="006F1C12"/>
    <w:rsid w:val="006F5D71"/>
    <w:rsid w:val="006F6438"/>
    <w:rsid w:val="006F78FB"/>
    <w:rsid w:val="00700A9D"/>
    <w:rsid w:val="00700A9F"/>
    <w:rsid w:val="00701334"/>
    <w:rsid w:val="00701FB5"/>
    <w:rsid w:val="007038E1"/>
    <w:rsid w:val="00706A5F"/>
    <w:rsid w:val="00710F96"/>
    <w:rsid w:val="007110DB"/>
    <w:rsid w:val="00711CB1"/>
    <w:rsid w:val="0071338E"/>
    <w:rsid w:val="00715188"/>
    <w:rsid w:val="00715432"/>
    <w:rsid w:val="00715814"/>
    <w:rsid w:val="00717B7A"/>
    <w:rsid w:val="0072018E"/>
    <w:rsid w:val="00725D54"/>
    <w:rsid w:val="00730933"/>
    <w:rsid w:val="007315FC"/>
    <w:rsid w:val="00731AAA"/>
    <w:rsid w:val="0073390A"/>
    <w:rsid w:val="00736549"/>
    <w:rsid w:val="00742F58"/>
    <w:rsid w:val="00745ADE"/>
    <w:rsid w:val="00750195"/>
    <w:rsid w:val="00752EB9"/>
    <w:rsid w:val="007539FF"/>
    <w:rsid w:val="00754202"/>
    <w:rsid w:val="00754E8A"/>
    <w:rsid w:val="007574D5"/>
    <w:rsid w:val="00761106"/>
    <w:rsid w:val="00763C88"/>
    <w:rsid w:val="00770911"/>
    <w:rsid w:val="0077183B"/>
    <w:rsid w:val="00774DEF"/>
    <w:rsid w:val="007761F7"/>
    <w:rsid w:val="007774E2"/>
    <w:rsid w:val="00782DB6"/>
    <w:rsid w:val="007843D2"/>
    <w:rsid w:val="007844F4"/>
    <w:rsid w:val="00786464"/>
    <w:rsid w:val="00786A74"/>
    <w:rsid w:val="00787010"/>
    <w:rsid w:val="00787183"/>
    <w:rsid w:val="007920AF"/>
    <w:rsid w:val="00795697"/>
    <w:rsid w:val="007A02B5"/>
    <w:rsid w:val="007A46C2"/>
    <w:rsid w:val="007A5B01"/>
    <w:rsid w:val="007A5C9C"/>
    <w:rsid w:val="007A607F"/>
    <w:rsid w:val="007A7436"/>
    <w:rsid w:val="007B2A89"/>
    <w:rsid w:val="007B3A24"/>
    <w:rsid w:val="007C061B"/>
    <w:rsid w:val="007C0AD0"/>
    <w:rsid w:val="007C206E"/>
    <w:rsid w:val="007C2B3E"/>
    <w:rsid w:val="007C2C92"/>
    <w:rsid w:val="007C3E09"/>
    <w:rsid w:val="007C42C4"/>
    <w:rsid w:val="007C4AC9"/>
    <w:rsid w:val="007C6424"/>
    <w:rsid w:val="007C680D"/>
    <w:rsid w:val="007C77AE"/>
    <w:rsid w:val="007D007A"/>
    <w:rsid w:val="007D0304"/>
    <w:rsid w:val="007D08C0"/>
    <w:rsid w:val="007D11BD"/>
    <w:rsid w:val="007D153E"/>
    <w:rsid w:val="007D16B5"/>
    <w:rsid w:val="007D1E03"/>
    <w:rsid w:val="007D4B49"/>
    <w:rsid w:val="007D4F16"/>
    <w:rsid w:val="007D5A73"/>
    <w:rsid w:val="007D615C"/>
    <w:rsid w:val="007D6879"/>
    <w:rsid w:val="007D6953"/>
    <w:rsid w:val="007E12ED"/>
    <w:rsid w:val="007E167B"/>
    <w:rsid w:val="007E3358"/>
    <w:rsid w:val="007E4056"/>
    <w:rsid w:val="007E4CDF"/>
    <w:rsid w:val="007E4F7C"/>
    <w:rsid w:val="007E5D25"/>
    <w:rsid w:val="007E76E1"/>
    <w:rsid w:val="007F0F1C"/>
    <w:rsid w:val="007F0FA0"/>
    <w:rsid w:val="007F258C"/>
    <w:rsid w:val="007F3B9B"/>
    <w:rsid w:val="007F5CA2"/>
    <w:rsid w:val="007F6E44"/>
    <w:rsid w:val="007F7D87"/>
    <w:rsid w:val="007F7E79"/>
    <w:rsid w:val="007F7F50"/>
    <w:rsid w:val="008004D8"/>
    <w:rsid w:val="0080186C"/>
    <w:rsid w:val="0080324E"/>
    <w:rsid w:val="00803742"/>
    <w:rsid w:val="0080633F"/>
    <w:rsid w:val="008066D0"/>
    <w:rsid w:val="00806E26"/>
    <w:rsid w:val="0080713B"/>
    <w:rsid w:val="00807450"/>
    <w:rsid w:val="0081127A"/>
    <w:rsid w:val="00813A3B"/>
    <w:rsid w:val="00814CE3"/>
    <w:rsid w:val="00814FD8"/>
    <w:rsid w:val="008154AB"/>
    <w:rsid w:val="00815639"/>
    <w:rsid w:val="00816ADF"/>
    <w:rsid w:val="00816FA4"/>
    <w:rsid w:val="008203D7"/>
    <w:rsid w:val="00820C04"/>
    <w:rsid w:val="00821A4C"/>
    <w:rsid w:val="00822859"/>
    <w:rsid w:val="008257BE"/>
    <w:rsid w:val="008265F2"/>
    <w:rsid w:val="008305F8"/>
    <w:rsid w:val="00830E6A"/>
    <w:rsid w:val="00832683"/>
    <w:rsid w:val="00832C0D"/>
    <w:rsid w:val="00833275"/>
    <w:rsid w:val="00833EC0"/>
    <w:rsid w:val="00834B7B"/>
    <w:rsid w:val="008365B7"/>
    <w:rsid w:val="0084166F"/>
    <w:rsid w:val="0084185D"/>
    <w:rsid w:val="0084239B"/>
    <w:rsid w:val="0084424A"/>
    <w:rsid w:val="008454E8"/>
    <w:rsid w:val="00845BDD"/>
    <w:rsid w:val="00845D8E"/>
    <w:rsid w:val="00847807"/>
    <w:rsid w:val="00847CD7"/>
    <w:rsid w:val="008500BF"/>
    <w:rsid w:val="0085078B"/>
    <w:rsid w:val="00851FA2"/>
    <w:rsid w:val="008553F6"/>
    <w:rsid w:val="0085697E"/>
    <w:rsid w:val="00857ED2"/>
    <w:rsid w:val="008650CC"/>
    <w:rsid w:val="00871272"/>
    <w:rsid w:val="00872208"/>
    <w:rsid w:val="00872AF0"/>
    <w:rsid w:val="00872B46"/>
    <w:rsid w:val="00873716"/>
    <w:rsid w:val="00874A52"/>
    <w:rsid w:val="00875276"/>
    <w:rsid w:val="00875366"/>
    <w:rsid w:val="00876ADD"/>
    <w:rsid w:val="00880052"/>
    <w:rsid w:val="008806DF"/>
    <w:rsid w:val="00882F3F"/>
    <w:rsid w:val="00883D89"/>
    <w:rsid w:val="0088420B"/>
    <w:rsid w:val="00884BAE"/>
    <w:rsid w:val="00885669"/>
    <w:rsid w:val="008857D8"/>
    <w:rsid w:val="00885826"/>
    <w:rsid w:val="00885DB7"/>
    <w:rsid w:val="00887175"/>
    <w:rsid w:val="0088734C"/>
    <w:rsid w:val="008876E6"/>
    <w:rsid w:val="00887D8E"/>
    <w:rsid w:val="008929E4"/>
    <w:rsid w:val="008964F8"/>
    <w:rsid w:val="008969FC"/>
    <w:rsid w:val="008A1CD6"/>
    <w:rsid w:val="008A2EBC"/>
    <w:rsid w:val="008A557C"/>
    <w:rsid w:val="008A59AF"/>
    <w:rsid w:val="008A75CB"/>
    <w:rsid w:val="008B0338"/>
    <w:rsid w:val="008B2036"/>
    <w:rsid w:val="008B43DB"/>
    <w:rsid w:val="008B49E2"/>
    <w:rsid w:val="008B52CB"/>
    <w:rsid w:val="008B53CA"/>
    <w:rsid w:val="008B5515"/>
    <w:rsid w:val="008B593B"/>
    <w:rsid w:val="008C23CB"/>
    <w:rsid w:val="008C2DFF"/>
    <w:rsid w:val="008C73F6"/>
    <w:rsid w:val="008C7614"/>
    <w:rsid w:val="008D051D"/>
    <w:rsid w:val="008D23B8"/>
    <w:rsid w:val="008D531C"/>
    <w:rsid w:val="008D58BD"/>
    <w:rsid w:val="008D5C74"/>
    <w:rsid w:val="008D6A67"/>
    <w:rsid w:val="008D6B57"/>
    <w:rsid w:val="008D7110"/>
    <w:rsid w:val="008E1E4C"/>
    <w:rsid w:val="008E4E9E"/>
    <w:rsid w:val="008E5859"/>
    <w:rsid w:val="008E58DF"/>
    <w:rsid w:val="008E5AD3"/>
    <w:rsid w:val="008E5EA6"/>
    <w:rsid w:val="008E605F"/>
    <w:rsid w:val="008E6528"/>
    <w:rsid w:val="008F12D9"/>
    <w:rsid w:val="008F145A"/>
    <w:rsid w:val="008F188A"/>
    <w:rsid w:val="008F4690"/>
    <w:rsid w:val="008F6BBA"/>
    <w:rsid w:val="008F7E09"/>
    <w:rsid w:val="00900032"/>
    <w:rsid w:val="00900889"/>
    <w:rsid w:val="00900FC9"/>
    <w:rsid w:val="00902C6D"/>
    <w:rsid w:val="009036CF"/>
    <w:rsid w:val="009054FC"/>
    <w:rsid w:val="00905D33"/>
    <w:rsid w:val="00911B34"/>
    <w:rsid w:val="00911B5E"/>
    <w:rsid w:val="009121BD"/>
    <w:rsid w:val="0091265F"/>
    <w:rsid w:val="0091279E"/>
    <w:rsid w:val="00913B0B"/>
    <w:rsid w:val="00914F5F"/>
    <w:rsid w:val="009164B7"/>
    <w:rsid w:val="00916B96"/>
    <w:rsid w:val="00917DAE"/>
    <w:rsid w:val="00920245"/>
    <w:rsid w:val="00920EB5"/>
    <w:rsid w:val="00921A72"/>
    <w:rsid w:val="009242A8"/>
    <w:rsid w:val="00925A4C"/>
    <w:rsid w:val="00925EA7"/>
    <w:rsid w:val="00926437"/>
    <w:rsid w:val="00927087"/>
    <w:rsid w:val="009305F7"/>
    <w:rsid w:val="00931C22"/>
    <w:rsid w:val="00931C9D"/>
    <w:rsid w:val="009328B7"/>
    <w:rsid w:val="00935848"/>
    <w:rsid w:val="009366B5"/>
    <w:rsid w:val="009376B7"/>
    <w:rsid w:val="00940C4B"/>
    <w:rsid w:val="00941A2F"/>
    <w:rsid w:val="009430C2"/>
    <w:rsid w:val="00943D08"/>
    <w:rsid w:val="00944822"/>
    <w:rsid w:val="00945AB2"/>
    <w:rsid w:val="0094728D"/>
    <w:rsid w:val="0094756C"/>
    <w:rsid w:val="00950266"/>
    <w:rsid w:val="00950CEF"/>
    <w:rsid w:val="00952728"/>
    <w:rsid w:val="00953EA3"/>
    <w:rsid w:val="0095620B"/>
    <w:rsid w:val="009573F2"/>
    <w:rsid w:val="009578B0"/>
    <w:rsid w:val="00957902"/>
    <w:rsid w:val="009647F0"/>
    <w:rsid w:val="00964FF5"/>
    <w:rsid w:val="009659A8"/>
    <w:rsid w:val="00967005"/>
    <w:rsid w:val="0097784D"/>
    <w:rsid w:val="00980567"/>
    <w:rsid w:val="00983951"/>
    <w:rsid w:val="00984400"/>
    <w:rsid w:val="00984853"/>
    <w:rsid w:val="00985BA2"/>
    <w:rsid w:val="009911E9"/>
    <w:rsid w:val="00991A34"/>
    <w:rsid w:val="00992196"/>
    <w:rsid w:val="009961C4"/>
    <w:rsid w:val="00996A3B"/>
    <w:rsid w:val="00996C27"/>
    <w:rsid w:val="009979FB"/>
    <w:rsid w:val="009A0656"/>
    <w:rsid w:val="009A1395"/>
    <w:rsid w:val="009A1DC0"/>
    <w:rsid w:val="009A2767"/>
    <w:rsid w:val="009A340B"/>
    <w:rsid w:val="009A3815"/>
    <w:rsid w:val="009A4267"/>
    <w:rsid w:val="009B085A"/>
    <w:rsid w:val="009B0BC4"/>
    <w:rsid w:val="009B127E"/>
    <w:rsid w:val="009B1664"/>
    <w:rsid w:val="009B1ACF"/>
    <w:rsid w:val="009B1F47"/>
    <w:rsid w:val="009B2F40"/>
    <w:rsid w:val="009B4520"/>
    <w:rsid w:val="009B4EB1"/>
    <w:rsid w:val="009B5112"/>
    <w:rsid w:val="009B6C87"/>
    <w:rsid w:val="009B6D9A"/>
    <w:rsid w:val="009B6F3E"/>
    <w:rsid w:val="009B7337"/>
    <w:rsid w:val="009C0163"/>
    <w:rsid w:val="009C1108"/>
    <w:rsid w:val="009C3B66"/>
    <w:rsid w:val="009C41D3"/>
    <w:rsid w:val="009C4648"/>
    <w:rsid w:val="009C56B7"/>
    <w:rsid w:val="009C5BAA"/>
    <w:rsid w:val="009C5C2E"/>
    <w:rsid w:val="009C67DF"/>
    <w:rsid w:val="009C7F98"/>
    <w:rsid w:val="009D3493"/>
    <w:rsid w:val="009D49E2"/>
    <w:rsid w:val="009D4A0D"/>
    <w:rsid w:val="009D4B51"/>
    <w:rsid w:val="009D7E3B"/>
    <w:rsid w:val="009E1F5A"/>
    <w:rsid w:val="009E2097"/>
    <w:rsid w:val="009E2E0C"/>
    <w:rsid w:val="009E4CBF"/>
    <w:rsid w:val="009E5FF1"/>
    <w:rsid w:val="009F049A"/>
    <w:rsid w:val="009F0628"/>
    <w:rsid w:val="009F1DB3"/>
    <w:rsid w:val="009F300C"/>
    <w:rsid w:val="009F4D2C"/>
    <w:rsid w:val="009F5980"/>
    <w:rsid w:val="00A008BF"/>
    <w:rsid w:val="00A017D3"/>
    <w:rsid w:val="00A02AD4"/>
    <w:rsid w:val="00A02C77"/>
    <w:rsid w:val="00A03169"/>
    <w:rsid w:val="00A0343B"/>
    <w:rsid w:val="00A034D6"/>
    <w:rsid w:val="00A03D8B"/>
    <w:rsid w:val="00A0503D"/>
    <w:rsid w:val="00A07979"/>
    <w:rsid w:val="00A07C60"/>
    <w:rsid w:val="00A107C7"/>
    <w:rsid w:val="00A130A1"/>
    <w:rsid w:val="00A13B86"/>
    <w:rsid w:val="00A143B9"/>
    <w:rsid w:val="00A17371"/>
    <w:rsid w:val="00A2137A"/>
    <w:rsid w:val="00A22FA6"/>
    <w:rsid w:val="00A23416"/>
    <w:rsid w:val="00A237AD"/>
    <w:rsid w:val="00A25F76"/>
    <w:rsid w:val="00A26B12"/>
    <w:rsid w:val="00A3027C"/>
    <w:rsid w:val="00A30908"/>
    <w:rsid w:val="00A32536"/>
    <w:rsid w:val="00A32974"/>
    <w:rsid w:val="00A35109"/>
    <w:rsid w:val="00A35288"/>
    <w:rsid w:val="00A40FF9"/>
    <w:rsid w:val="00A42372"/>
    <w:rsid w:val="00A43008"/>
    <w:rsid w:val="00A435D7"/>
    <w:rsid w:val="00A4570B"/>
    <w:rsid w:val="00A45982"/>
    <w:rsid w:val="00A47940"/>
    <w:rsid w:val="00A50B9B"/>
    <w:rsid w:val="00A51CBF"/>
    <w:rsid w:val="00A523FA"/>
    <w:rsid w:val="00A52D7E"/>
    <w:rsid w:val="00A5490E"/>
    <w:rsid w:val="00A54C46"/>
    <w:rsid w:val="00A56AB0"/>
    <w:rsid w:val="00A56FDB"/>
    <w:rsid w:val="00A57B95"/>
    <w:rsid w:val="00A60D4B"/>
    <w:rsid w:val="00A618AA"/>
    <w:rsid w:val="00A61B8C"/>
    <w:rsid w:val="00A61DEF"/>
    <w:rsid w:val="00A62C18"/>
    <w:rsid w:val="00A63245"/>
    <w:rsid w:val="00A65B65"/>
    <w:rsid w:val="00A7006B"/>
    <w:rsid w:val="00A708D1"/>
    <w:rsid w:val="00A71C97"/>
    <w:rsid w:val="00A72722"/>
    <w:rsid w:val="00A7294B"/>
    <w:rsid w:val="00A74245"/>
    <w:rsid w:val="00A74F57"/>
    <w:rsid w:val="00A756B6"/>
    <w:rsid w:val="00A75A66"/>
    <w:rsid w:val="00A7677F"/>
    <w:rsid w:val="00A81DAA"/>
    <w:rsid w:val="00A822BE"/>
    <w:rsid w:val="00A82F5A"/>
    <w:rsid w:val="00A83276"/>
    <w:rsid w:val="00A9308C"/>
    <w:rsid w:val="00A944CB"/>
    <w:rsid w:val="00A94D98"/>
    <w:rsid w:val="00A96892"/>
    <w:rsid w:val="00A96A34"/>
    <w:rsid w:val="00A978D8"/>
    <w:rsid w:val="00A97B33"/>
    <w:rsid w:val="00AA1E24"/>
    <w:rsid w:val="00AA3658"/>
    <w:rsid w:val="00AA613D"/>
    <w:rsid w:val="00AA6395"/>
    <w:rsid w:val="00AB1E27"/>
    <w:rsid w:val="00AB201E"/>
    <w:rsid w:val="00AB28E7"/>
    <w:rsid w:val="00AB2AFB"/>
    <w:rsid w:val="00AB2EA8"/>
    <w:rsid w:val="00AB419D"/>
    <w:rsid w:val="00AB453B"/>
    <w:rsid w:val="00AB5E1E"/>
    <w:rsid w:val="00AB662A"/>
    <w:rsid w:val="00AB6779"/>
    <w:rsid w:val="00AB7E3E"/>
    <w:rsid w:val="00AC28F8"/>
    <w:rsid w:val="00AC2D19"/>
    <w:rsid w:val="00AC4580"/>
    <w:rsid w:val="00AC4A7A"/>
    <w:rsid w:val="00AC552D"/>
    <w:rsid w:val="00AC77A9"/>
    <w:rsid w:val="00AD081D"/>
    <w:rsid w:val="00AD1128"/>
    <w:rsid w:val="00AD2DE4"/>
    <w:rsid w:val="00AD3B7F"/>
    <w:rsid w:val="00AD4E00"/>
    <w:rsid w:val="00AD6C6E"/>
    <w:rsid w:val="00AD6F2B"/>
    <w:rsid w:val="00AD7CFC"/>
    <w:rsid w:val="00AE1912"/>
    <w:rsid w:val="00AE1E0E"/>
    <w:rsid w:val="00AE21D3"/>
    <w:rsid w:val="00AE2A98"/>
    <w:rsid w:val="00AE4648"/>
    <w:rsid w:val="00AE478D"/>
    <w:rsid w:val="00AE5DE2"/>
    <w:rsid w:val="00AF0800"/>
    <w:rsid w:val="00AF08E1"/>
    <w:rsid w:val="00AF1376"/>
    <w:rsid w:val="00AF27DD"/>
    <w:rsid w:val="00AF3F03"/>
    <w:rsid w:val="00AF5951"/>
    <w:rsid w:val="00AF5E05"/>
    <w:rsid w:val="00AF6E8A"/>
    <w:rsid w:val="00AF7202"/>
    <w:rsid w:val="00AF795A"/>
    <w:rsid w:val="00B023C5"/>
    <w:rsid w:val="00B0304D"/>
    <w:rsid w:val="00B051A6"/>
    <w:rsid w:val="00B05231"/>
    <w:rsid w:val="00B07918"/>
    <w:rsid w:val="00B108AD"/>
    <w:rsid w:val="00B10C13"/>
    <w:rsid w:val="00B127AE"/>
    <w:rsid w:val="00B14AD5"/>
    <w:rsid w:val="00B16A91"/>
    <w:rsid w:val="00B1709C"/>
    <w:rsid w:val="00B20ED2"/>
    <w:rsid w:val="00B22A9A"/>
    <w:rsid w:val="00B23595"/>
    <w:rsid w:val="00B246F7"/>
    <w:rsid w:val="00B25927"/>
    <w:rsid w:val="00B266C6"/>
    <w:rsid w:val="00B279DF"/>
    <w:rsid w:val="00B303F0"/>
    <w:rsid w:val="00B305F8"/>
    <w:rsid w:val="00B306F6"/>
    <w:rsid w:val="00B30F42"/>
    <w:rsid w:val="00B3209B"/>
    <w:rsid w:val="00B34D36"/>
    <w:rsid w:val="00B3555A"/>
    <w:rsid w:val="00B40128"/>
    <w:rsid w:val="00B403D0"/>
    <w:rsid w:val="00B40D79"/>
    <w:rsid w:val="00B40E80"/>
    <w:rsid w:val="00B4154C"/>
    <w:rsid w:val="00B41CEC"/>
    <w:rsid w:val="00B439BC"/>
    <w:rsid w:val="00B4483E"/>
    <w:rsid w:val="00B44852"/>
    <w:rsid w:val="00B451AF"/>
    <w:rsid w:val="00B451D4"/>
    <w:rsid w:val="00B45D98"/>
    <w:rsid w:val="00B45DD1"/>
    <w:rsid w:val="00B46F78"/>
    <w:rsid w:val="00B47457"/>
    <w:rsid w:val="00B52C87"/>
    <w:rsid w:val="00B532C7"/>
    <w:rsid w:val="00B53DE6"/>
    <w:rsid w:val="00B56D96"/>
    <w:rsid w:val="00B60F17"/>
    <w:rsid w:val="00B636C6"/>
    <w:rsid w:val="00B63E94"/>
    <w:rsid w:val="00B63EC4"/>
    <w:rsid w:val="00B646BB"/>
    <w:rsid w:val="00B646EE"/>
    <w:rsid w:val="00B6707F"/>
    <w:rsid w:val="00B735A3"/>
    <w:rsid w:val="00B740FC"/>
    <w:rsid w:val="00B744E1"/>
    <w:rsid w:val="00B754CA"/>
    <w:rsid w:val="00B7764F"/>
    <w:rsid w:val="00B776F5"/>
    <w:rsid w:val="00B81027"/>
    <w:rsid w:val="00B8128D"/>
    <w:rsid w:val="00B818A0"/>
    <w:rsid w:val="00B825B0"/>
    <w:rsid w:val="00B832F1"/>
    <w:rsid w:val="00B8342D"/>
    <w:rsid w:val="00B83983"/>
    <w:rsid w:val="00B8482B"/>
    <w:rsid w:val="00B84D7E"/>
    <w:rsid w:val="00B84DA4"/>
    <w:rsid w:val="00B85EB9"/>
    <w:rsid w:val="00B861A2"/>
    <w:rsid w:val="00B86BA6"/>
    <w:rsid w:val="00B86D5A"/>
    <w:rsid w:val="00B90482"/>
    <w:rsid w:val="00B924F4"/>
    <w:rsid w:val="00B931C6"/>
    <w:rsid w:val="00B9325A"/>
    <w:rsid w:val="00B96030"/>
    <w:rsid w:val="00B96EA3"/>
    <w:rsid w:val="00BA043A"/>
    <w:rsid w:val="00BA0FCF"/>
    <w:rsid w:val="00BA1527"/>
    <w:rsid w:val="00BA2839"/>
    <w:rsid w:val="00BA2C64"/>
    <w:rsid w:val="00BA4205"/>
    <w:rsid w:val="00BA4F03"/>
    <w:rsid w:val="00BB0374"/>
    <w:rsid w:val="00BB3A0A"/>
    <w:rsid w:val="00BB3D0F"/>
    <w:rsid w:val="00BB41D8"/>
    <w:rsid w:val="00BB4FA5"/>
    <w:rsid w:val="00BB5E0F"/>
    <w:rsid w:val="00BB774E"/>
    <w:rsid w:val="00BC04F3"/>
    <w:rsid w:val="00BC2234"/>
    <w:rsid w:val="00BC4FB5"/>
    <w:rsid w:val="00BC5FC6"/>
    <w:rsid w:val="00BC6A0B"/>
    <w:rsid w:val="00BC6E96"/>
    <w:rsid w:val="00BD01F9"/>
    <w:rsid w:val="00BD0EB6"/>
    <w:rsid w:val="00BD0F32"/>
    <w:rsid w:val="00BD33FC"/>
    <w:rsid w:val="00BD3462"/>
    <w:rsid w:val="00BD3982"/>
    <w:rsid w:val="00BD5932"/>
    <w:rsid w:val="00BD7065"/>
    <w:rsid w:val="00BD723B"/>
    <w:rsid w:val="00BE0964"/>
    <w:rsid w:val="00BE165B"/>
    <w:rsid w:val="00BE1E22"/>
    <w:rsid w:val="00BE204E"/>
    <w:rsid w:val="00BE3FBE"/>
    <w:rsid w:val="00BE4C06"/>
    <w:rsid w:val="00BE5BE1"/>
    <w:rsid w:val="00BE701D"/>
    <w:rsid w:val="00BF12D9"/>
    <w:rsid w:val="00BF1806"/>
    <w:rsid w:val="00BF30C9"/>
    <w:rsid w:val="00BF330E"/>
    <w:rsid w:val="00BF3621"/>
    <w:rsid w:val="00BF4026"/>
    <w:rsid w:val="00BF48AB"/>
    <w:rsid w:val="00BF6064"/>
    <w:rsid w:val="00BF7AC6"/>
    <w:rsid w:val="00BF7AFF"/>
    <w:rsid w:val="00C00169"/>
    <w:rsid w:val="00C00C31"/>
    <w:rsid w:val="00C0141F"/>
    <w:rsid w:val="00C02011"/>
    <w:rsid w:val="00C0332D"/>
    <w:rsid w:val="00C03ED5"/>
    <w:rsid w:val="00C04531"/>
    <w:rsid w:val="00C04C90"/>
    <w:rsid w:val="00C05224"/>
    <w:rsid w:val="00C062ED"/>
    <w:rsid w:val="00C0691E"/>
    <w:rsid w:val="00C07701"/>
    <w:rsid w:val="00C1099D"/>
    <w:rsid w:val="00C115CE"/>
    <w:rsid w:val="00C11A02"/>
    <w:rsid w:val="00C11BB6"/>
    <w:rsid w:val="00C12850"/>
    <w:rsid w:val="00C156D1"/>
    <w:rsid w:val="00C217F6"/>
    <w:rsid w:val="00C23F89"/>
    <w:rsid w:val="00C24062"/>
    <w:rsid w:val="00C25282"/>
    <w:rsid w:val="00C25358"/>
    <w:rsid w:val="00C25768"/>
    <w:rsid w:val="00C25A24"/>
    <w:rsid w:val="00C26F62"/>
    <w:rsid w:val="00C32E06"/>
    <w:rsid w:val="00C337E3"/>
    <w:rsid w:val="00C3465F"/>
    <w:rsid w:val="00C35C79"/>
    <w:rsid w:val="00C40F6B"/>
    <w:rsid w:val="00C414E9"/>
    <w:rsid w:val="00C42309"/>
    <w:rsid w:val="00C426AB"/>
    <w:rsid w:val="00C42977"/>
    <w:rsid w:val="00C42E72"/>
    <w:rsid w:val="00C445A8"/>
    <w:rsid w:val="00C45463"/>
    <w:rsid w:val="00C455FE"/>
    <w:rsid w:val="00C4598E"/>
    <w:rsid w:val="00C459B3"/>
    <w:rsid w:val="00C45F2B"/>
    <w:rsid w:val="00C45F57"/>
    <w:rsid w:val="00C46AA6"/>
    <w:rsid w:val="00C46CFB"/>
    <w:rsid w:val="00C537D4"/>
    <w:rsid w:val="00C57212"/>
    <w:rsid w:val="00C57472"/>
    <w:rsid w:val="00C578B5"/>
    <w:rsid w:val="00C57A81"/>
    <w:rsid w:val="00C70980"/>
    <w:rsid w:val="00C71A76"/>
    <w:rsid w:val="00C72271"/>
    <w:rsid w:val="00C73224"/>
    <w:rsid w:val="00C739B4"/>
    <w:rsid w:val="00C77015"/>
    <w:rsid w:val="00C809CD"/>
    <w:rsid w:val="00C8238F"/>
    <w:rsid w:val="00C834F0"/>
    <w:rsid w:val="00C84DD9"/>
    <w:rsid w:val="00C86E94"/>
    <w:rsid w:val="00C90458"/>
    <w:rsid w:val="00C905A3"/>
    <w:rsid w:val="00C9153E"/>
    <w:rsid w:val="00C91D3F"/>
    <w:rsid w:val="00C91D6A"/>
    <w:rsid w:val="00C91FE8"/>
    <w:rsid w:val="00C93F9A"/>
    <w:rsid w:val="00C941A4"/>
    <w:rsid w:val="00C9432C"/>
    <w:rsid w:val="00C94DAD"/>
    <w:rsid w:val="00C95A8A"/>
    <w:rsid w:val="00C965A4"/>
    <w:rsid w:val="00C96827"/>
    <w:rsid w:val="00C97A36"/>
    <w:rsid w:val="00C97EC1"/>
    <w:rsid w:val="00CA0A59"/>
    <w:rsid w:val="00CA1F26"/>
    <w:rsid w:val="00CA2CE0"/>
    <w:rsid w:val="00CA5A75"/>
    <w:rsid w:val="00CA6304"/>
    <w:rsid w:val="00CA6DFA"/>
    <w:rsid w:val="00CA7B70"/>
    <w:rsid w:val="00CB1587"/>
    <w:rsid w:val="00CB1BC7"/>
    <w:rsid w:val="00CB22FB"/>
    <w:rsid w:val="00CB2A31"/>
    <w:rsid w:val="00CB3AA7"/>
    <w:rsid w:val="00CB3D46"/>
    <w:rsid w:val="00CB51E2"/>
    <w:rsid w:val="00CB5EC0"/>
    <w:rsid w:val="00CB5ECE"/>
    <w:rsid w:val="00CC11DC"/>
    <w:rsid w:val="00CC1A91"/>
    <w:rsid w:val="00CC6F88"/>
    <w:rsid w:val="00CC734F"/>
    <w:rsid w:val="00CC781E"/>
    <w:rsid w:val="00CD0AE9"/>
    <w:rsid w:val="00CD12B0"/>
    <w:rsid w:val="00CD7A8E"/>
    <w:rsid w:val="00CD7B32"/>
    <w:rsid w:val="00CD7EA1"/>
    <w:rsid w:val="00CE0072"/>
    <w:rsid w:val="00CE28AB"/>
    <w:rsid w:val="00CE3FB3"/>
    <w:rsid w:val="00CE5751"/>
    <w:rsid w:val="00CE67C1"/>
    <w:rsid w:val="00CE6AA4"/>
    <w:rsid w:val="00CE6BE4"/>
    <w:rsid w:val="00CE71DF"/>
    <w:rsid w:val="00CE7A36"/>
    <w:rsid w:val="00CF002C"/>
    <w:rsid w:val="00CF0711"/>
    <w:rsid w:val="00CF0971"/>
    <w:rsid w:val="00CF2970"/>
    <w:rsid w:val="00CF53DA"/>
    <w:rsid w:val="00CF5783"/>
    <w:rsid w:val="00CF71D0"/>
    <w:rsid w:val="00D00357"/>
    <w:rsid w:val="00D01FDE"/>
    <w:rsid w:val="00D0334C"/>
    <w:rsid w:val="00D03E8B"/>
    <w:rsid w:val="00D04024"/>
    <w:rsid w:val="00D04681"/>
    <w:rsid w:val="00D048B8"/>
    <w:rsid w:val="00D067F6"/>
    <w:rsid w:val="00D0791E"/>
    <w:rsid w:val="00D07D55"/>
    <w:rsid w:val="00D1042A"/>
    <w:rsid w:val="00D12135"/>
    <w:rsid w:val="00D12C6F"/>
    <w:rsid w:val="00D13C97"/>
    <w:rsid w:val="00D13E5A"/>
    <w:rsid w:val="00D14A1C"/>
    <w:rsid w:val="00D156A1"/>
    <w:rsid w:val="00D160CE"/>
    <w:rsid w:val="00D166F2"/>
    <w:rsid w:val="00D17120"/>
    <w:rsid w:val="00D179B5"/>
    <w:rsid w:val="00D22524"/>
    <w:rsid w:val="00D22886"/>
    <w:rsid w:val="00D22CE3"/>
    <w:rsid w:val="00D2355E"/>
    <w:rsid w:val="00D3072F"/>
    <w:rsid w:val="00D320B9"/>
    <w:rsid w:val="00D33095"/>
    <w:rsid w:val="00D33598"/>
    <w:rsid w:val="00D34366"/>
    <w:rsid w:val="00D34E79"/>
    <w:rsid w:val="00D3670B"/>
    <w:rsid w:val="00D3674F"/>
    <w:rsid w:val="00D36D35"/>
    <w:rsid w:val="00D36DFF"/>
    <w:rsid w:val="00D408BB"/>
    <w:rsid w:val="00D45F7B"/>
    <w:rsid w:val="00D50AB5"/>
    <w:rsid w:val="00D517EF"/>
    <w:rsid w:val="00D52206"/>
    <w:rsid w:val="00D5632D"/>
    <w:rsid w:val="00D56EAA"/>
    <w:rsid w:val="00D575BE"/>
    <w:rsid w:val="00D63524"/>
    <w:rsid w:val="00D64128"/>
    <w:rsid w:val="00D646A8"/>
    <w:rsid w:val="00D655B1"/>
    <w:rsid w:val="00D65E8C"/>
    <w:rsid w:val="00D701C7"/>
    <w:rsid w:val="00D70346"/>
    <w:rsid w:val="00D70AC1"/>
    <w:rsid w:val="00D710C5"/>
    <w:rsid w:val="00D71351"/>
    <w:rsid w:val="00D72B24"/>
    <w:rsid w:val="00D739EE"/>
    <w:rsid w:val="00D74590"/>
    <w:rsid w:val="00D75B86"/>
    <w:rsid w:val="00D7668C"/>
    <w:rsid w:val="00D76A54"/>
    <w:rsid w:val="00D77E80"/>
    <w:rsid w:val="00D81192"/>
    <w:rsid w:val="00D826AA"/>
    <w:rsid w:val="00D83E6F"/>
    <w:rsid w:val="00D84CBB"/>
    <w:rsid w:val="00D864AF"/>
    <w:rsid w:val="00D86844"/>
    <w:rsid w:val="00D87629"/>
    <w:rsid w:val="00D90995"/>
    <w:rsid w:val="00D91FBF"/>
    <w:rsid w:val="00D929E7"/>
    <w:rsid w:val="00D94562"/>
    <w:rsid w:val="00D95EB4"/>
    <w:rsid w:val="00D974F1"/>
    <w:rsid w:val="00DA0B5E"/>
    <w:rsid w:val="00DA23A9"/>
    <w:rsid w:val="00DA31B9"/>
    <w:rsid w:val="00DA48AB"/>
    <w:rsid w:val="00DA5038"/>
    <w:rsid w:val="00DA69F0"/>
    <w:rsid w:val="00DA6C7D"/>
    <w:rsid w:val="00DB078C"/>
    <w:rsid w:val="00DB2191"/>
    <w:rsid w:val="00DB27D2"/>
    <w:rsid w:val="00DB7108"/>
    <w:rsid w:val="00DC0076"/>
    <w:rsid w:val="00DC0085"/>
    <w:rsid w:val="00DC070F"/>
    <w:rsid w:val="00DC1270"/>
    <w:rsid w:val="00DC28C2"/>
    <w:rsid w:val="00DC2DB2"/>
    <w:rsid w:val="00DC58EB"/>
    <w:rsid w:val="00DC590C"/>
    <w:rsid w:val="00DC5F71"/>
    <w:rsid w:val="00DD3B7E"/>
    <w:rsid w:val="00DD46C6"/>
    <w:rsid w:val="00DD4B13"/>
    <w:rsid w:val="00DD4C67"/>
    <w:rsid w:val="00DD5606"/>
    <w:rsid w:val="00DD5CBF"/>
    <w:rsid w:val="00DD7F9F"/>
    <w:rsid w:val="00DE36AC"/>
    <w:rsid w:val="00DE51EC"/>
    <w:rsid w:val="00DE7425"/>
    <w:rsid w:val="00DF0583"/>
    <w:rsid w:val="00DF0E3E"/>
    <w:rsid w:val="00DF2541"/>
    <w:rsid w:val="00DF5D32"/>
    <w:rsid w:val="00E025D5"/>
    <w:rsid w:val="00E059AD"/>
    <w:rsid w:val="00E05A45"/>
    <w:rsid w:val="00E07087"/>
    <w:rsid w:val="00E113D5"/>
    <w:rsid w:val="00E1324A"/>
    <w:rsid w:val="00E13ED5"/>
    <w:rsid w:val="00E142E8"/>
    <w:rsid w:val="00E15347"/>
    <w:rsid w:val="00E2013F"/>
    <w:rsid w:val="00E21A97"/>
    <w:rsid w:val="00E2222E"/>
    <w:rsid w:val="00E23769"/>
    <w:rsid w:val="00E247B6"/>
    <w:rsid w:val="00E24C3B"/>
    <w:rsid w:val="00E24EF4"/>
    <w:rsid w:val="00E2527F"/>
    <w:rsid w:val="00E266AC"/>
    <w:rsid w:val="00E27611"/>
    <w:rsid w:val="00E27A46"/>
    <w:rsid w:val="00E303E8"/>
    <w:rsid w:val="00E31B4B"/>
    <w:rsid w:val="00E32434"/>
    <w:rsid w:val="00E32456"/>
    <w:rsid w:val="00E324C8"/>
    <w:rsid w:val="00E338ED"/>
    <w:rsid w:val="00E33A34"/>
    <w:rsid w:val="00E3546E"/>
    <w:rsid w:val="00E368EB"/>
    <w:rsid w:val="00E379D8"/>
    <w:rsid w:val="00E40988"/>
    <w:rsid w:val="00E41E01"/>
    <w:rsid w:val="00E43AFE"/>
    <w:rsid w:val="00E44005"/>
    <w:rsid w:val="00E44506"/>
    <w:rsid w:val="00E454A4"/>
    <w:rsid w:val="00E46B06"/>
    <w:rsid w:val="00E529AC"/>
    <w:rsid w:val="00E52C35"/>
    <w:rsid w:val="00E5630D"/>
    <w:rsid w:val="00E613CC"/>
    <w:rsid w:val="00E62BA6"/>
    <w:rsid w:val="00E63ABF"/>
    <w:rsid w:val="00E66632"/>
    <w:rsid w:val="00E674D2"/>
    <w:rsid w:val="00E67873"/>
    <w:rsid w:val="00E71C36"/>
    <w:rsid w:val="00E7369B"/>
    <w:rsid w:val="00E73BE8"/>
    <w:rsid w:val="00E76BBD"/>
    <w:rsid w:val="00E7743B"/>
    <w:rsid w:val="00E8180C"/>
    <w:rsid w:val="00E819D6"/>
    <w:rsid w:val="00E826B1"/>
    <w:rsid w:val="00E859A9"/>
    <w:rsid w:val="00E86620"/>
    <w:rsid w:val="00E87BC1"/>
    <w:rsid w:val="00E915B7"/>
    <w:rsid w:val="00E9196F"/>
    <w:rsid w:val="00E91D14"/>
    <w:rsid w:val="00E9216D"/>
    <w:rsid w:val="00E9276F"/>
    <w:rsid w:val="00E92B01"/>
    <w:rsid w:val="00E94EB2"/>
    <w:rsid w:val="00E95C0C"/>
    <w:rsid w:val="00EA0795"/>
    <w:rsid w:val="00EA36CD"/>
    <w:rsid w:val="00EA3B4A"/>
    <w:rsid w:val="00EA5218"/>
    <w:rsid w:val="00EA540C"/>
    <w:rsid w:val="00EA5462"/>
    <w:rsid w:val="00EA5495"/>
    <w:rsid w:val="00EA622B"/>
    <w:rsid w:val="00EA7FC5"/>
    <w:rsid w:val="00EB026F"/>
    <w:rsid w:val="00EB0ED6"/>
    <w:rsid w:val="00EB1190"/>
    <w:rsid w:val="00EB3CB7"/>
    <w:rsid w:val="00EB4FFD"/>
    <w:rsid w:val="00EB65B1"/>
    <w:rsid w:val="00EB6AEB"/>
    <w:rsid w:val="00EB6E54"/>
    <w:rsid w:val="00EC1AA8"/>
    <w:rsid w:val="00EC4278"/>
    <w:rsid w:val="00EC48B3"/>
    <w:rsid w:val="00EC5D48"/>
    <w:rsid w:val="00EC62DF"/>
    <w:rsid w:val="00EC7157"/>
    <w:rsid w:val="00EC7778"/>
    <w:rsid w:val="00ED1D1B"/>
    <w:rsid w:val="00ED5CF8"/>
    <w:rsid w:val="00ED5DCB"/>
    <w:rsid w:val="00ED67CE"/>
    <w:rsid w:val="00EE0311"/>
    <w:rsid w:val="00EE3879"/>
    <w:rsid w:val="00EE526B"/>
    <w:rsid w:val="00EE6976"/>
    <w:rsid w:val="00EF05E8"/>
    <w:rsid w:val="00EF1455"/>
    <w:rsid w:val="00EF55E5"/>
    <w:rsid w:val="00EF7902"/>
    <w:rsid w:val="00F015C6"/>
    <w:rsid w:val="00F0204A"/>
    <w:rsid w:val="00F037EC"/>
    <w:rsid w:val="00F03FAF"/>
    <w:rsid w:val="00F048B3"/>
    <w:rsid w:val="00F05EDB"/>
    <w:rsid w:val="00F06867"/>
    <w:rsid w:val="00F06D7A"/>
    <w:rsid w:val="00F07C3D"/>
    <w:rsid w:val="00F10E47"/>
    <w:rsid w:val="00F11660"/>
    <w:rsid w:val="00F1185B"/>
    <w:rsid w:val="00F13A07"/>
    <w:rsid w:val="00F14EFE"/>
    <w:rsid w:val="00F16D4F"/>
    <w:rsid w:val="00F174E3"/>
    <w:rsid w:val="00F179C2"/>
    <w:rsid w:val="00F207B4"/>
    <w:rsid w:val="00F2218F"/>
    <w:rsid w:val="00F22733"/>
    <w:rsid w:val="00F227E2"/>
    <w:rsid w:val="00F22DA0"/>
    <w:rsid w:val="00F23D14"/>
    <w:rsid w:val="00F24CD2"/>
    <w:rsid w:val="00F25861"/>
    <w:rsid w:val="00F2592D"/>
    <w:rsid w:val="00F27679"/>
    <w:rsid w:val="00F30E93"/>
    <w:rsid w:val="00F320D2"/>
    <w:rsid w:val="00F354FD"/>
    <w:rsid w:val="00F37B21"/>
    <w:rsid w:val="00F40637"/>
    <w:rsid w:val="00F43B68"/>
    <w:rsid w:val="00F43BDC"/>
    <w:rsid w:val="00F43DD0"/>
    <w:rsid w:val="00F448E0"/>
    <w:rsid w:val="00F4612D"/>
    <w:rsid w:val="00F475EC"/>
    <w:rsid w:val="00F52D4A"/>
    <w:rsid w:val="00F537F3"/>
    <w:rsid w:val="00F53C70"/>
    <w:rsid w:val="00F53F42"/>
    <w:rsid w:val="00F55781"/>
    <w:rsid w:val="00F55A39"/>
    <w:rsid w:val="00F576D9"/>
    <w:rsid w:val="00F6088B"/>
    <w:rsid w:val="00F6126B"/>
    <w:rsid w:val="00F61318"/>
    <w:rsid w:val="00F619EA"/>
    <w:rsid w:val="00F63568"/>
    <w:rsid w:val="00F65152"/>
    <w:rsid w:val="00F66485"/>
    <w:rsid w:val="00F6742D"/>
    <w:rsid w:val="00F675DC"/>
    <w:rsid w:val="00F7115B"/>
    <w:rsid w:val="00F714E8"/>
    <w:rsid w:val="00F71546"/>
    <w:rsid w:val="00F71F48"/>
    <w:rsid w:val="00F73637"/>
    <w:rsid w:val="00F73B73"/>
    <w:rsid w:val="00F759E4"/>
    <w:rsid w:val="00F77DB1"/>
    <w:rsid w:val="00F81584"/>
    <w:rsid w:val="00F81DF5"/>
    <w:rsid w:val="00F824E2"/>
    <w:rsid w:val="00F82C9C"/>
    <w:rsid w:val="00F83172"/>
    <w:rsid w:val="00F83FA0"/>
    <w:rsid w:val="00F84362"/>
    <w:rsid w:val="00F87565"/>
    <w:rsid w:val="00F87FA2"/>
    <w:rsid w:val="00F910B3"/>
    <w:rsid w:val="00F92660"/>
    <w:rsid w:val="00FA2185"/>
    <w:rsid w:val="00FA4851"/>
    <w:rsid w:val="00FA6010"/>
    <w:rsid w:val="00FA60E5"/>
    <w:rsid w:val="00FA7061"/>
    <w:rsid w:val="00FB11BD"/>
    <w:rsid w:val="00FB1E4C"/>
    <w:rsid w:val="00FB2023"/>
    <w:rsid w:val="00FB2CA9"/>
    <w:rsid w:val="00FB3C0C"/>
    <w:rsid w:val="00FB572D"/>
    <w:rsid w:val="00FB6455"/>
    <w:rsid w:val="00FB64CF"/>
    <w:rsid w:val="00FB69FD"/>
    <w:rsid w:val="00FB794B"/>
    <w:rsid w:val="00FC04AB"/>
    <w:rsid w:val="00FC116A"/>
    <w:rsid w:val="00FC3BCE"/>
    <w:rsid w:val="00FC585F"/>
    <w:rsid w:val="00FC741F"/>
    <w:rsid w:val="00FC7EAE"/>
    <w:rsid w:val="00FD0C65"/>
    <w:rsid w:val="00FD11A9"/>
    <w:rsid w:val="00FD1C12"/>
    <w:rsid w:val="00FD2056"/>
    <w:rsid w:val="00FD3071"/>
    <w:rsid w:val="00FD3F2B"/>
    <w:rsid w:val="00FD6513"/>
    <w:rsid w:val="00FD6EC6"/>
    <w:rsid w:val="00FD70BE"/>
    <w:rsid w:val="00FD7360"/>
    <w:rsid w:val="00FD7638"/>
    <w:rsid w:val="00FE1E24"/>
    <w:rsid w:val="00FE2688"/>
    <w:rsid w:val="00FE3094"/>
    <w:rsid w:val="00FE3C29"/>
    <w:rsid w:val="00FE3F8B"/>
    <w:rsid w:val="00FE4086"/>
    <w:rsid w:val="00FE4096"/>
    <w:rsid w:val="00FE5160"/>
    <w:rsid w:val="00FE5670"/>
    <w:rsid w:val="00FE5F97"/>
    <w:rsid w:val="00FF1AB9"/>
    <w:rsid w:val="00FF210B"/>
    <w:rsid w:val="00FF2D7F"/>
    <w:rsid w:val="00FF668D"/>
    <w:rsid w:val="00FF7ED5"/>
    <w:rsid w:val="019C133D"/>
    <w:rsid w:val="03309B18"/>
    <w:rsid w:val="03FDC81A"/>
    <w:rsid w:val="043B7969"/>
    <w:rsid w:val="04E03428"/>
    <w:rsid w:val="05B13CB4"/>
    <w:rsid w:val="07ECA40C"/>
    <w:rsid w:val="0A333DB6"/>
    <w:rsid w:val="0BD547A7"/>
    <w:rsid w:val="0DA712E3"/>
    <w:rsid w:val="0E43C518"/>
    <w:rsid w:val="122C790A"/>
    <w:rsid w:val="13E08421"/>
    <w:rsid w:val="14AAFC70"/>
    <w:rsid w:val="14FB748C"/>
    <w:rsid w:val="15085185"/>
    <w:rsid w:val="151ACE0B"/>
    <w:rsid w:val="158667ED"/>
    <w:rsid w:val="15A8C0D1"/>
    <w:rsid w:val="18C4192C"/>
    <w:rsid w:val="1939F222"/>
    <w:rsid w:val="198BF107"/>
    <w:rsid w:val="1A9193DB"/>
    <w:rsid w:val="1AFAF897"/>
    <w:rsid w:val="1C5BB37B"/>
    <w:rsid w:val="1C9F9AE2"/>
    <w:rsid w:val="1D420DCA"/>
    <w:rsid w:val="1E1EF814"/>
    <w:rsid w:val="1EB8CBC8"/>
    <w:rsid w:val="1F417557"/>
    <w:rsid w:val="1F642450"/>
    <w:rsid w:val="2199772A"/>
    <w:rsid w:val="224DEE07"/>
    <w:rsid w:val="22A219D5"/>
    <w:rsid w:val="23315E18"/>
    <w:rsid w:val="2387CA5F"/>
    <w:rsid w:val="23DFD51E"/>
    <w:rsid w:val="263ACFFF"/>
    <w:rsid w:val="269495FE"/>
    <w:rsid w:val="27C64BC4"/>
    <w:rsid w:val="27CC5E7C"/>
    <w:rsid w:val="28143848"/>
    <w:rsid w:val="285383AB"/>
    <w:rsid w:val="298900CF"/>
    <w:rsid w:val="2A22641A"/>
    <w:rsid w:val="2B74B8E2"/>
    <w:rsid w:val="2B9B7734"/>
    <w:rsid w:val="2C83352A"/>
    <w:rsid w:val="3398EFD0"/>
    <w:rsid w:val="348DFE48"/>
    <w:rsid w:val="34C0D8AD"/>
    <w:rsid w:val="36164E7B"/>
    <w:rsid w:val="3643E840"/>
    <w:rsid w:val="371CA04B"/>
    <w:rsid w:val="3736199F"/>
    <w:rsid w:val="3A58693F"/>
    <w:rsid w:val="3AF333C1"/>
    <w:rsid w:val="3B697DF3"/>
    <w:rsid w:val="3D35DE00"/>
    <w:rsid w:val="3F70F16D"/>
    <w:rsid w:val="3FA7677B"/>
    <w:rsid w:val="40799C89"/>
    <w:rsid w:val="41EE5919"/>
    <w:rsid w:val="425EC6AC"/>
    <w:rsid w:val="43174ADC"/>
    <w:rsid w:val="43E2DE9B"/>
    <w:rsid w:val="442714E0"/>
    <w:rsid w:val="449CC735"/>
    <w:rsid w:val="45554280"/>
    <w:rsid w:val="4939DB6E"/>
    <w:rsid w:val="4A373D23"/>
    <w:rsid w:val="4B2FB7E9"/>
    <w:rsid w:val="4C1E0943"/>
    <w:rsid w:val="4C784B46"/>
    <w:rsid w:val="4EC54C7B"/>
    <w:rsid w:val="50D94C27"/>
    <w:rsid w:val="53EE0E48"/>
    <w:rsid w:val="556063EE"/>
    <w:rsid w:val="5711431A"/>
    <w:rsid w:val="5B705FC4"/>
    <w:rsid w:val="5C6646EE"/>
    <w:rsid w:val="5CA8AFF8"/>
    <w:rsid w:val="5CF05C84"/>
    <w:rsid w:val="5D7B650F"/>
    <w:rsid w:val="5DBEDE88"/>
    <w:rsid w:val="5E6D35BE"/>
    <w:rsid w:val="5FD92F6F"/>
    <w:rsid w:val="607EF6D4"/>
    <w:rsid w:val="61D0B1A0"/>
    <w:rsid w:val="61DE8269"/>
    <w:rsid w:val="62BF6C32"/>
    <w:rsid w:val="62F7AFDD"/>
    <w:rsid w:val="653DA7CD"/>
    <w:rsid w:val="65669496"/>
    <w:rsid w:val="66886D58"/>
    <w:rsid w:val="68BFA1B1"/>
    <w:rsid w:val="69886575"/>
    <w:rsid w:val="6AF25F0A"/>
    <w:rsid w:val="6C435B3D"/>
    <w:rsid w:val="6D491E69"/>
    <w:rsid w:val="6EB8F8AC"/>
    <w:rsid w:val="6FA4A927"/>
    <w:rsid w:val="70634863"/>
    <w:rsid w:val="728B2E73"/>
    <w:rsid w:val="745E184F"/>
    <w:rsid w:val="74C97128"/>
    <w:rsid w:val="755B6AEB"/>
    <w:rsid w:val="764722E0"/>
    <w:rsid w:val="775AD485"/>
    <w:rsid w:val="7830FA43"/>
    <w:rsid w:val="78C3FF63"/>
    <w:rsid w:val="79FF980F"/>
    <w:rsid w:val="7C626347"/>
    <w:rsid w:val="7D01A06C"/>
    <w:rsid w:val="7F0132FF"/>
    <w:rsid w:val="7FEFC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8803C3"/>
  <w15:chartTrackingRefBased/>
  <w15:docId w15:val="{64DED745-E51A-4737-821B-CEC3515EA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page number" w:uiPriority="99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5333"/>
    <w:pPr>
      <w:tabs>
        <w:tab w:val="left" w:pos="2842"/>
      </w:tabs>
      <w:spacing w:before="120" w:after="120"/>
    </w:pPr>
    <w:rPr>
      <w:rFonts w:ascii="Arial" w:hAnsi="Arial"/>
      <w:szCs w:val="24"/>
      <w:lang w:val="en-CA"/>
    </w:rPr>
  </w:style>
  <w:style w:type="paragraph" w:styleId="Heading1">
    <w:name w:val="heading 1"/>
    <w:basedOn w:val="Normal"/>
    <w:next w:val="Normal"/>
    <w:autoRedefine/>
    <w:qFormat/>
    <w:rsid w:val="00A75A66"/>
    <w:pPr>
      <w:keepNext/>
      <w:spacing w:before="0" w:after="0"/>
      <w:outlineLvl w:val="0"/>
    </w:pPr>
    <w:rPr>
      <w:rFonts w:ascii="Arial Bold" w:hAnsi="Arial Bold" w:cs="Arial"/>
      <w:b/>
      <w:bCs/>
      <w:iCs/>
      <w:smallCaps/>
      <w:sz w:val="26"/>
      <w:szCs w:val="28"/>
      <w:shd w:val="clear" w:color="auto" w:fill="AEAAAA"/>
    </w:rPr>
  </w:style>
  <w:style w:type="paragraph" w:styleId="Heading2">
    <w:name w:val="heading 2"/>
    <w:basedOn w:val="Normal"/>
    <w:next w:val="Normal"/>
    <w:autoRedefine/>
    <w:qFormat/>
    <w:rsid w:val="009B1664"/>
    <w:pPr>
      <w:keepNext/>
      <w:outlineLvl w:val="1"/>
    </w:pPr>
    <w:rPr>
      <w:rFonts w:cs="Arial"/>
      <w:b/>
      <w:bCs/>
      <w:iC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31C22"/>
    <w:pPr>
      <w:tabs>
        <w:tab w:val="center" w:pos="4320"/>
        <w:tab w:val="right" w:pos="8640"/>
      </w:tabs>
      <w:spacing w:before="0" w:after="0"/>
      <w:jc w:val="right"/>
    </w:pPr>
  </w:style>
  <w:style w:type="paragraph" w:styleId="Footer">
    <w:name w:val="footer"/>
    <w:basedOn w:val="Normal"/>
    <w:link w:val="FooterChar"/>
    <w:rsid w:val="00047CC0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CB5EC0"/>
    <w:pPr>
      <w:spacing w:before="240" w:after="60"/>
      <w:jc w:val="center"/>
      <w:outlineLvl w:val="0"/>
    </w:pPr>
    <w:rPr>
      <w:rFonts w:cs="Arial"/>
      <w:b/>
      <w:bCs/>
      <w:kern w:val="28"/>
      <w:sz w:val="40"/>
      <w:szCs w:val="32"/>
    </w:rPr>
  </w:style>
  <w:style w:type="paragraph" w:customStyle="1" w:styleId="Tableau">
    <w:name w:val="Tableau"/>
    <w:basedOn w:val="Header"/>
    <w:rsid w:val="005E390F"/>
    <w:pPr>
      <w:tabs>
        <w:tab w:val="clear" w:pos="4320"/>
        <w:tab w:val="clear" w:pos="8640"/>
      </w:tabs>
      <w:spacing w:before="60" w:after="60"/>
    </w:pPr>
    <w:rPr>
      <w:rFonts w:ascii="Times New Roman" w:hAnsi="Times New Roman" w:cs="Arial"/>
      <w:sz w:val="18"/>
      <w:szCs w:val="20"/>
      <w:lang w:eastAsia="fr-FR"/>
    </w:rPr>
  </w:style>
  <w:style w:type="table" w:styleId="TableGrid">
    <w:name w:val="Table Grid"/>
    <w:basedOn w:val="TableNormal"/>
    <w:uiPriority w:val="39"/>
    <w:rsid w:val="00A02C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rsid w:val="00291125"/>
  </w:style>
  <w:style w:type="paragraph" w:styleId="TOC1">
    <w:name w:val="toc 1"/>
    <w:basedOn w:val="Normal"/>
    <w:next w:val="Normal"/>
    <w:autoRedefine/>
    <w:semiHidden/>
    <w:rsid w:val="002777E1"/>
    <w:pPr>
      <w:tabs>
        <w:tab w:val="clear" w:pos="2842"/>
        <w:tab w:val="right" w:leader="dot" w:pos="9926"/>
      </w:tabs>
    </w:pPr>
    <w:rPr>
      <w:b/>
      <w:caps/>
    </w:rPr>
  </w:style>
  <w:style w:type="character" w:styleId="Hyperlink">
    <w:name w:val="Hyperlink"/>
    <w:rsid w:val="00291125"/>
    <w:rPr>
      <w:color w:val="0000FF"/>
      <w:u w:val="single"/>
    </w:rPr>
  </w:style>
  <w:style w:type="character" w:customStyle="1" w:styleId="ToddSauv">
    <w:name w:val="Todd Sauvé"/>
    <w:semiHidden/>
    <w:rsid w:val="00FB794B"/>
    <w:rPr>
      <w:rFonts w:ascii="Arial" w:hAnsi="Arial" w:cs="Arial"/>
      <w:b w:val="0"/>
      <w:bCs w:val="0"/>
      <w:i w:val="0"/>
      <w:iCs w:val="0"/>
      <w:strike w:val="0"/>
      <w:color w:val="000080"/>
      <w:sz w:val="20"/>
      <w:szCs w:val="20"/>
      <w:u w:val="none"/>
    </w:rPr>
  </w:style>
  <w:style w:type="paragraph" w:customStyle="1" w:styleId="TOC">
    <w:name w:val="TOC"/>
    <w:basedOn w:val="Normal"/>
    <w:rsid w:val="000E62B7"/>
    <w:pPr>
      <w:spacing w:after="240"/>
      <w:jc w:val="center"/>
    </w:pPr>
    <w:rPr>
      <w:b/>
      <w:caps/>
      <w:sz w:val="32"/>
    </w:rPr>
  </w:style>
  <w:style w:type="paragraph" w:styleId="TOC2">
    <w:name w:val="toc 2"/>
    <w:basedOn w:val="Normal"/>
    <w:next w:val="Normal"/>
    <w:autoRedefine/>
    <w:semiHidden/>
    <w:rsid w:val="002777E1"/>
    <w:pPr>
      <w:tabs>
        <w:tab w:val="clear" w:pos="2842"/>
      </w:tabs>
      <w:ind w:left="202"/>
    </w:pPr>
    <w:rPr>
      <w:smallCaps/>
    </w:rPr>
  </w:style>
  <w:style w:type="paragraph" w:customStyle="1" w:styleId="DiagramTitle">
    <w:name w:val="Diagram Title"/>
    <w:basedOn w:val="Normal"/>
    <w:rsid w:val="001E528D"/>
    <w:pPr>
      <w:jc w:val="center"/>
    </w:pPr>
    <w:rPr>
      <w:b/>
    </w:rPr>
  </w:style>
  <w:style w:type="paragraph" w:customStyle="1" w:styleId="TableTextBold">
    <w:name w:val="Table Text Bold"/>
    <w:basedOn w:val="Normal"/>
    <w:rsid w:val="009B1664"/>
    <w:rPr>
      <w:b/>
    </w:rPr>
  </w:style>
  <w:style w:type="paragraph" w:customStyle="1" w:styleId="FooterRight">
    <w:name w:val="Footer Right"/>
    <w:basedOn w:val="Footer"/>
    <w:rsid w:val="00885DB7"/>
    <w:pPr>
      <w:jc w:val="right"/>
    </w:pPr>
  </w:style>
  <w:style w:type="paragraph" w:customStyle="1" w:styleId="HeadingTitle">
    <w:name w:val="Heading Title"/>
    <w:basedOn w:val="Normal"/>
    <w:rsid w:val="00885DB7"/>
    <w:pPr>
      <w:jc w:val="center"/>
    </w:pPr>
    <w:rPr>
      <w:rFonts w:ascii="Arial Bold" w:hAnsi="Arial Bold"/>
      <w:b/>
      <w:sz w:val="48"/>
    </w:rPr>
  </w:style>
  <w:style w:type="paragraph" w:customStyle="1" w:styleId="Contactinfo">
    <w:name w:val="Contact info"/>
    <w:basedOn w:val="Normal"/>
    <w:rsid w:val="003E5333"/>
    <w:rPr>
      <w:sz w:val="16"/>
    </w:rPr>
  </w:style>
  <w:style w:type="character" w:styleId="CommentReference">
    <w:name w:val="annotation reference"/>
    <w:semiHidden/>
    <w:rsid w:val="00392C39"/>
    <w:rPr>
      <w:sz w:val="16"/>
      <w:szCs w:val="16"/>
    </w:rPr>
  </w:style>
  <w:style w:type="paragraph" w:styleId="CommentText">
    <w:name w:val="annotation text"/>
    <w:basedOn w:val="Normal"/>
    <w:semiHidden/>
    <w:rsid w:val="00392C39"/>
    <w:rPr>
      <w:szCs w:val="20"/>
    </w:rPr>
  </w:style>
  <w:style w:type="paragraph" w:styleId="BalloonText">
    <w:name w:val="Balloon Text"/>
    <w:basedOn w:val="Normal"/>
    <w:semiHidden/>
    <w:rsid w:val="00392C39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905D33"/>
    <w:rPr>
      <w:b/>
      <w:bCs/>
    </w:rPr>
  </w:style>
  <w:style w:type="paragraph" w:customStyle="1" w:styleId="Bullet1">
    <w:name w:val="Bullet 1"/>
    <w:basedOn w:val="Normal"/>
    <w:rsid w:val="00AD4E00"/>
    <w:pPr>
      <w:numPr>
        <w:numId w:val="1"/>
      </w:numPr>
    </w:pPr>
  </w:style>
  <w:style w:type="paragraph" w:customStyle="1" w:styleId="BodyText1">
    <w:name w:val="Body Text1"/>
    <w:basedOn w:val="Normal"/>
    <w:rsid w:val="00821A4C"/>
    <w:pPr>
      <w:keepLines/>
      <w:tabs>
        <w:tab w:val="clear" w:pos="2842"/>
      </w:tabs>
      <w:spacing w:before="0"/>
      <w:ind w:left="720"/>
    </w:pPr>
    <w:rPr>
      <w:szCs w:val="20"/>
    </w:rPr>
  </w:style>
  <w:style w:type="character" w:customStyle="1" w:styleId="FooterChar">
    <w:name w:val="Footer Char"/>
    <w:link w:val="Footer"/>
    <w:uiPriority w:val="99"/>
    <w:rsid w:val="00E324C8"/>
    <w:rPr>
      <w:rFonts w:ascii="Arial" w:hAnsi="Arial"/>
      <w:szCs w:val="24"/>
      <w:lang w:val="en-CA"/>
    </w:rPr>
  </w:style>
  <w:style w:type="paragraph" w:styleId="ListParagraph">
    <w:name w:val="List Paragraph"/>
    <w:basedOn w:val="Normal"/>
    <w:uiPriority w:val="34"/>
    <w:qFormat/>
    <w:rsid w:val="00C03ED5"/>
    <w:pPr>
      <w:ind w:left="720"/>
      <w:contextualSpacing/>
    </w:pPr>
  </w:style>
  <w:style w:type="paragraph" w:styleId="BodyText">
    <w:name w:val="Body Text"/>
    <w:aliases w:val="body text + 12 pt,Justified,Left:  1&quot;"/>
    <w:basedOn w:val="Normal"/>
    <w:link w:val="BodyTextChar"/>
    <w:rsid w:val="00C03ED5"/>
    <w:pPr>
      <w:tabs>
        <w:tab w:val="clear" w:pos="2842"/>
      </w:tabs>
      <w:overflowPunct w:val="0"/>
      <w:autoSpaceDE w:val="0"/>
      <w:autoSpaceDN w:val="0"/>
      <w:adjustRightInd w:val="0"/>
      <w:ind w:left="2520"/>
      <w:textAlignment w:val="baseline"/>
    </w:pPr>
    <w:rPr>
      <w:rFonts w:ascii="Book Antiqua" w:hAnsi="Book Antiqua"/>
      <w:szCs w:val="20"/>
      <w:lang w:val="en-US"/>
    </w:rPr>
  </w:style>
  <w:style w:type="character" w:customStyle="1" w:styleId="BodyTextChar">
    <w:name w:val="Body Text Char"/>
    <w:aliases w:val="body text + 12 pt Char,Justified Char,Left:  1&quot; Char"/>
    <w:basedOn w:val="DefaultParagraphFont"/>
    <w:link w:val="BodyText"/>
    <w:rsid w:val="00C03ED5"/>
    <w:rPr>
      <w:rFonts w:ascii="Book Antiqua" w:hAnsi="Book Antiqua"/>
    </w:rPr>
  </w:style>
  <w:style w:type="character" w:styleId="UnresolvedMention">
    <w:name w:val="Unresolved Mention"/>
    <w:basedOn w:val="DefaultParagraphFont"/>
    <w:uiPriority w:val="99"/>
    <w:semiHidden/>
    <w:unhideWhenUsed/>
    <w:rsid w:val="007D11BD"/>
    <w:rPr>
      <w:color w:val="808080"/>
      <w:shd w:val="clear" w:color="auto" w:fill="E6E6E6"/>
    </w:rPr>
  </w:style>
  <w:style w:type="paragraph" w:customStyle="1" w:styleId="ABLOCKPARA">
    <w:name w:val="A BLOCK PARA"/>
    <w:basedOn w:val="Normal"/>
    <w:rsid w:val="00486F84"/>
    <w:pPr>
      <w:tabs>
        <w:tab w:val="clear" w:pos="2842"/>
      </w:tabs>
      <w:spacing w:before="0" w:after="0"/>
    </w:pPr>
    <w:rPr>
      <w:rFonts w:ascii="Book Antiqua" w:hAnsi="Book Antiqua"/>
      <w:sz w:val="22"/>
      <w:szCs w:val="20"/>
      <w:lang w:val="en-US"/>
    </w:rPr>
  </w:style>
  <w:style w:type="character" w:customStyle="1" w:styleId="token">
    <w:name w:val="token"/>
    <w:basedOn w:val="DefaultParagraphFont"/>
    <w:rsid w:val="00486F84"/>
  </w:style>
  <w:style w:type="character" w:customStyle="1" w:styleId="HeaderChar">
    <w:name w:val="Header Char"/>
    <w:basedOn w:val="DefaultParagraphFont"/>
    <w:link w:val="Header"/>
    <w:uiPriority w:val="99"/>
    <w:rsid w:val="00D03E8B"/>
    <w:rPr>
      <w:rFonts w:ascii="Arial" w:hAnsi="Arial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58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9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5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Desktop\Projects\2015\Trophy%20Skin\20160118_Trophy_Skin_Acceptance_Form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6d6014-df9d-426d-aa8d-8dd4dc9f7c2f" xsi:nil="true"/>
    <lcf76f155ced4ddcb4097134ff3c332f xmlns="d377da40-d121-446c-afe8-6e75793f0450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DE5E7B33ABB45AB5D3C1373A85613" ma:contentTypeVersion="18" ma:contentTypeDescription="Create a new document." ma:contentTypeScope="" ma:versionID="d3c10a77363f05d133714c42ddb027e6">
  <xsd:schema xmlns:xsd="http://www.w3.org/2001/XMLSchema" xmlns:xs="http://www.w3.org/2001/XMLSchema" xmlns:p="http://schemas.microsoft.com/office/2006/metadata/properties" xmlns:ns2="d377da40-d121-446c-afe8-6e75793f0450" xmlns:ns3="1f6d6014-df9d-426d-aa8d-8dd4dc9f7c2f" targetNamespace="http://schemas.microsoft.com/office/2006/metadata/properties" ma:root="true" ma:fieldsID="d0fc2650f662782ca780715a9d649c52" ns2:_="" ns3:_="">
    <xsd:import namespace="d377da40-d121-446c-afe8-6e75793f0450"/>
    <xsd:import namespace="1f6d6014-df9d-426d-aa8d-8dd4dc9f7c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7da40-d121-446c-afe8-6e75793f04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781a5c6-1b9c-4914-956c-0c762e7280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d6014-df9d-426d-aa8d-8dd4dc9f7c2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dc7c035-603a-4272-a3d1-acb099336577}" ma:internalName="TaxCatchAll" ma:showField="CatchAllData" ma:web="1f6d6014-df9d-426d-aa8d-8dd4dc9f7c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5A650B-F3E8-4641-A5B4-E27F9AD8A9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B3C00E-05BF-4276-B0E4-848784E6430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4A58CCF-0871-4AE5-AB14-F78AB03E64DA}">
  <ds:schemaRefs>
    <ds:schemaRef ds:uri="http://schemas.microsoft.com/office/2006/metadata/properties"/>
    <ds:schemaRef ds:uri="http://schemas.microsoft.com/office/infopath/2007/PartnerControls"/>
    <ds:schemaRef ds:uri="1f6d6014-df9d-426d-aa8d-8dd4dc9f7c2f"/>
    <ds:schemaRef ds:uri="d377da40-d121-446c-afe8-6e75793f0450"/>
  </ds:schemaRefs>
</ds:datastoreItem>
</file>

<file path=customXml/itemProps4.xml><?xml version="1.0" encoding="utf-8"?>
<ds:datastoreItem xmlns:ds="http://schemas.openxmlformats.org/officeDocument/2006/customXml" ds:itemID="{F3C673E3-2FCF-4FD9-B2A1-5D2282D21F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77da40-d121-446c-afe8-6e75793f0450"/>
    <ds:schemaRef ds:uri="1f6d6014-df9d-426d-aa8d-8dd4dc9f7c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C:\Users\David\Desktop\Projects\2015\Trophy Skin\20160118_Trophy_Skin_Acceptance_Form.dotm</Template>
  <TotalTime>66</TotalTime>
  <Pages>3</Pages>
  <Words>327</Words>
  <Characters>1970</Characters>
  <Application>Microsoft Office Word</Application>
  <DocSecurity>0</DocSecurity>
  <Lines>53</Lines>
  <Paragraphs>36</Paragraphs>
  <ScaleCrop>false</ScaleCrop>
  <Company>Government of Newfoundland and Labrador</Company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Acceptance Template</dc:title>
  <dc:subject/>
  <dc:creator>Daniel Webb</dc:creator>
  <cp:keywords/>
  <cp:lastModifiedBy>Matthew Garriga</cp:lastModifiedBy>
  <cp:revision>161</cp:revision>
  <cp:lastPrinted>2016-03-11T11:46:00Z</cp:lastPrinted>
  <dcterms:created xsi:type="dcterms:W3CDTF">2024-01-30T09:23:00Z</dcterms:created>
  <dcterms:modified xsi:type="dcterms:W3CDTF">2026-09-17T00:19:00Z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0x010100A7FDE5E7B33ABB45AB5D3C1373A85613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